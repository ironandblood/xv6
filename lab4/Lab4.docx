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531F" w14:textId="5CC36794" w:rsidR="00A54494" w:rsidRPr="00A54494" w:rsidRDefault="00A54494" w:rsidP="00B46725">
      <w:pPr>
        <w:pStyle w:val="a7"/>
        <w:rPr>
          <w:rFonts w:ascii="Microsoft YaHei UI" w:eastAsia="Microsoft YaHei UI" w:hAnsi="Microsoft YaHei UI"/>
          <w:sz w:val="56"/>
          <w:szCs w:val="56"/>
        </w:rPr>
      </w:pPr>
      <w:r w:rsidRPr="00A54494">
        <w:rPr>
          <w:rFonts w:ascii="Microsoft YaHei UI" w:eastAsia="Microsoft YaHei UI" w:hAnsi="Microsoft YaHei UI"/>
          <w:sz w:val="56"/>
          <w:szCs w:val="56"/>
        </w:rPr>
        <w:t>Lab</w:t>
      </w:r>
      <w:r w:rsidR="00483498">
        <w:rPr>
          <w:rFonts w:ascii="Microsoft YaHei UI" w:eastAsia="Microsoft YaHei UI" w:hAnsi="Microsoft YaHei UI" w:hint="eastAsia"/>
          <w:sz w:val="56"/>
          <w:szCs w:val="56"/>
        </w:rPr>
        <w:t>4</w:t>
      </w:r>
    </w:p>
    <w:p w14:paraId="2896AB4A" w14:textId="30096583" w:rsidR="00B46725" w:rsidRPr="00A54494" w:rsidRDefault="00A54494" w:rsidP="00A54494">
      <w:pPr>
        <w:pStyle w:val="a7"/>
        <w:rPr>
          <w:rFonts w:ascii="Microsoft YaHei UI" w:eastAsia="Microsoft YaHei UI" w:hAnsi="Microsoft YaHei UI"/>
          <w:sz w:val="56"/>
          <w:szCs w:val="56"/>
        </w:rPr>
      </w:pPr>
      <w:r w:rsidRPr="00A54494">
        <w:rPr>
          <w:rFonts w:ascii="Microsoft YaHei UI" w:eastAsia="Microsoft YaHei UI" w:hAnsi="Microsoft YaHei UI" w:hint="eastAsia"/>
          <w:sz w:val="56"/>
          <w:szCs w:val="56"/>
        </w:rPr>
        <w:t>实验报告</w:t>
      </w:r>
    </w:p>
    <w:p w14:paraId="3735FC51" w14:textId="141F104C" w:rsidR="00B46725" w:rsidRPr="004E7435" w:rsidRDefault="00A54494" w:rsidP="00B46725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姓名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李晓畅</w:t>
      </w:r>
    </w:p>
    <w:p w14:paraId="2D1D7F60" w14:textId="5DB6B3C8" w:rsidR="003C1E78" w:rsidRPr="004E7435" w:rsidRDefault="00A54494" w:rsidP="003C1E78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学号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20307130261</w:t>
      </w:r>
    </w:p>
    <w:p w14:paraId="5FAC5872" w14:textId="714013B8" w:rsidR="003C1E78" w:rsidRDefault="00A54494" w:rsidP="003C1E78">
      <w:pPr>
        <w:pStyle w:val="a9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班级</w:t>
      </w:r>
      <w:r>
        <w:rPr>
          <w:rFonts w:ascii="Microsoft YaHei UI" w:eastAsia="Microsoft YaHei UI" w:hAnsi="Microsoft YaHei UI"/>
        </w:rPr>
        <w:t xml:space="preserve"> </w:t>
      </w:r>
      <w:r>
        <w:rPr>
          <w:rFonts w:ascii="Microsoft YaHei UI" w:eastAsia="Microsoft YaHei UI" w:hAnsi="Microsoft YaHei UI" w:hint="eastAsia"/>
        </w:rPr>
        <w:t>计算机科学技术</w:t>
      </w:r>
    </w:p>
    <w:p w14:paraId="42416F8E" w14:textId="77777777" w:rsidR="009D7861" w:rsidRPr="004E7435" w:rsidRDefault="009D7861" w:rsidP="003C1E78">
      <w:pPr>
        <w:pStyle w:val="a9"/>
        <w:rPr>
          <w:rFonts w:ascii="Microsoft YaHei UI" w:eastAsia="Microsoft YaHei UI" w:hAnsi="Microsoft YaHei UI"/>
        </w:rPr>
      </w:pPr>
    </w:p>
    <w:p w14:paraId="437F1B81" w14:textId="7E4EEEF0" w:rsidR="00CA272B" w:rsidRPr="00CA272B" w:rsidRDefault="00A54494">
      <w:pPr>
        <w:pStyle w:val="1"/>
        <w:rPr>
          <w:rFonts w:ascii="Microsoft YaHei UI" w:eastAsia="Microsoft YaHei UI" w:hAnsi="Microsoft YaHei UI"/>
          <w:sz w:val="36"/>
          <w:szCs w:val="36"/>
        </w:rPr>
      </w:pPr>
      <w:r w:rsidRPr="00CA272B">
        <w:rPr>
          <w:rFonts w:ascii="Microsoft YaHei UI" w:eastAsia="Microsoft YaHei UI" w:hAnsi="Microsoft YaHei UI" w:hint="eastAsia"/>
          <w:sz w:val="36"/>
          <w:szCs w:val="36"/>
        </w:rPr>
        <w:lastRenderedPageBreak/>
        <w:t>实现思路</w:t>
      </w:r>
    </w:p>
    <w:p w14:paraId="6D75D80D" w14:textId="068F77F6" w:rsidR="00A54494" w:rsidRPr="00CA272B" w:rsidRDefault="00830FD1" w:rsidP="00A54494">
      <w:pPr>
        <w:pStyle w:val="2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t xml:space="preserve">3.1 </w:t>
      </w:r>
      <w:r w:rsidR="00B22C36" w:rsidRPr="00B22C36">
        <w:rPr>
          <w:rFonts w:ascii="Microsoft YaHei UI" w:eastAsia="Microsoft YaHei UI" w:hAnsi="Microsoft YaHei UI"/>
          <w:sz w:val="28"/>
          <w:szCs w:val="28"/>
        </w:rPr>
        <w:t>RISC-V assembly</w:t>
      </w:r>
    </w:p>
    <w:p w14:paraId="6AB0AF29" w14:textId="1BCF3114" w:rsidR="002D6D73" w:rsidRDefault="00483498" w:rsidP="00A54494">
      <w:pPr>
        <w:rPr>
          <w:rFonts w:ascii="Microsoft YaHei UI" w:eastAsia="Microsoft YaHei UI" w:hAnsi="Microsoft YaHei UI"/>
        </w:rPr>
      </w:pP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69F0B538" wp14:editId="32BD1B5B">
            <wp:extent cx="4701540" cy="91567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8206" w14:textId="77777777" w:rsidR="00483498" w:rsidRDefault="00483498" w:rsidP="00A54494">
      <w:pPr>
        <w:rPr>
          <w:rFonts w:ascii="Microsoft YaHei UI" w:eastAsia="Microsoft YaHei UI" w:hAnsi="Microsoft YaHei UI"/>
        </w:rPr>
      </w:pPr>
    </w:p>
    <w:p w14:paraId="7CCBC925" w14:textId="243C7D4D" w:rsidR="00A54494" w:rsidRDefault="00483498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3F9FC671" wp14:editId="2BCAB226">
            <wp:extent cx="4701540" cy="36766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FE2D" w14:textId="1C59A55B" w:rsidR="00A54494" w:rsidRDefault="00483498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715C566C" wp14:editId="7E6C5083">
            <wp:extent cx="4514883" cy="3857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5FF6" w14:textId="6B58FA2C" w:rsidR="00483498" w:rsidRDefault="00483498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R</w:t>
      </w:r>
      <w:r>
        <w:rPr>
          <w:rFonts w:ascii="Microsoft YaHei UI" w:eastAsia="Microsoft YaHei UI" w:hAnsi="Microsoft YaHei UI"/>
        </w:rPr>
        <w:t>ISC-V</w:t>
      </w:r>
      <w:r>
        <w:rPr>
          <w:rFonts w:ascii="Microsoft YaHei UI" w:eastAsia="Microsoft YaHei UI" w:hAnsi="Microsoft YaHei UI" w:hint="eastAsia"/>
        </w:rPr>
        <w:t>为我们预留了a</w:t>
      </w:r>
      <w:r>
        <w:rPr>
          <w:rFonts w:ascii="Microsoft YaHei UI" w:eastAsia="Microsoft YaHei UI" w:hAnsi="Microsoft YaHei UI"/>
        </w:rPr>
        <w:t>0</w:t>
      </w:r>
      <w:r>
        <w:rPr>
          <w:rFonts w:ascii="Microsoft YaHei UI" w:eastAsia="Microsoft YaHei UI" w:hAnsi="Microsoft YaHei UI" w:hint="eastAsia"/>
        </w:rPr>
        <w:t>到a</w:t>
      </w:r>
      <w:r>
        <w:rPr>
          <w:rFonts w:ascii="Microsoft YaHei UI" w:eastAsia="Microsoft YaHei UI" w:hAnsi="Microsoft YaHei UI"/>
        </w:rPr>
        <w:t>7</w:t>
      </w:r>
      <w:r>
        <w:rPr>
          <w:rFonts w:ascii="Microsoft YaHei UI" w:eastAsia="Microsoft YaHei UI" w:hAnsi="Microsoft YaHei UI" w:hint="eastAsia"/>
        </w:rPr>
        <w:t>作为函数参数寄存器，这里涉及的函数只使用到了</w:t>
      </w:r>
      <w:r>
        <w:rPr>
          <w:rFonts w:ascii="Microsoft YaHei UI" w:eastAsia="Microsoft YaHei UI" w:hAnsi="Microsoft YaHei UI"/>
        </w:rPr>
        <w:t>a0</w:t>
      </w:r>
      <w:r>
        <w:rPr>
          <w:rFonts w:ascii="Microsoft YaHei UI" w:eastAsia="Microsoft YaHei UI" w:hAnsi="Microsoft YaHei UI" w:hint="eastAsia"/>
        </w:rPr>
        <w:t>到a</w:t>
      </w:r>
      <w:r>
        <w:rPr>
          <w:rFonts w:ascii="Microsoft YaHei UI" w:eastAsia="Microsoft YaHei UI" w:hAnsi="Microsoft YaHei UI"/>
        </w:rPr>
        <w:t>2</w:t>
      </w:r>
      <w:r>
        <w:rPr>
          <w:rFonts w:ascii="Microsoft YaHei UI" w:eastAsia="Microsoft YaHei UI" w:hAnsi="Microsoft YaHei UI" w:hint="eastAsia"/>
        </w:rPr>
        <w:t>。</w:t>
      </w:r>
    </w:p>
    <w:p w14:paraId="21E445F2" w14:textId="4F82585A" w:rsidR="00483498" w:rsidRDefault="00483498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具体在本例的m</w:t>
      </w:r>
      <w:r>
        <w:rPr>
          <w:rFonts w:ascii="Microsoft YaHei UI" w:eastAsia="Microsoft YaHei UI" w:hAnsi="Microsoft YaHei UI"/>
        </w:rPr>
        <w:t>ain</w:t>
      </w:r>
      <w:r>
        <w:rPr>
          <w:rFonts w:ascii="Microsoft YaHei UI" w:eastAsia="Microsoft YaHei UI" w:hAnsi="Microsoft YaHei UI" w:hint="eastAsia"/>
        </w:rPr>
        <w:t>函数，</w:t>
      </w: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6D5F1EBA" wp14:editId="752AC4A3">
            <wp:extent cx="2519381" cy="38100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381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hint="eastAsia"/>
        </w:rPr>
        <w:t>不难看出13保存在a</w:t>
      </w:r>
      <w:r>
        <w:rPr>
          <w:rFonts w:ascii="Microsoft YaHei UI" w:eastAsia="Microsoft YaHei UI" w:hAnsi="Microsoft YaHei UI"/>
        </w:rPr>
        <w:t>2</w:t>
      </w:r>
      <w:r>
        <w:rPr>
          <w:rFonts w:ascii="Microsoft YaHei UI" w:eastAsia="Microsoft YaHei UI" w:hAnsi="Microsoft YaHei UI" w:hint="eastAsia"/>
        </w:rPr>
        <w:t>寄存器中。</w:t>
      </w:r>
    </w:p>
    <w:p w14:paraId="568463F6" w14:textId="77777777" w:rsidR="00483498" w:rsidRDefault="00483498" w:rsidP="00A54494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0307BAD9" w14:textId="4B28FBC9" w:rsidR="00A54494" w:rsidRDefault="00483498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7E5020E3" wp14:editId="0F2689E2">
            <wp:extent cx="4701540" cy="42227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ADA4" w14:textId="55455C9F" w:rsidR="00A54494" w:rsidRDefault="00483498" w:rsidP="0048349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可以看出本例中并没有显式地调用</w:t>
      </w:r>
      <w:r w:rsidRPr="00483498">
        <w:rPr>
          <w:rFonts w:ascii="Microsoft YaHei UI" w:eastAsia="Microsoft YaHei UI" w:hAnsi="Microsoft YaHei UI"/>
          <w:noProof/>
        </w:rPr>
        <w:drawing>
          <wp:anchor distT="0" distB="0" distL="114300" distR="114300" simplePos="0" relativeHeight="251666432" behindDoc="0" locked="0" layoutInCell="1" allowOverlap="1" wp14:anchorId="7B2DAB82" wp14:editId="04F527A9">
            <wp:simplePos x="0" y="0"/>
            <wp:positionH relativeFrom="column">
              <wp:posOffset>137795</wp:posOffset>
            </wp:positionH>
            <wp:positionV relativeFrom="paragraph">
              <wp:posOffset>74930</wp:posOffset>
            </wp:positionV>
            <wp:extent cx="3090545" cy="1090295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 w:hint="eastAsia"/>
        </w:rPr>
        <w:t>f</w:t>
      </w:r>
      <w:r>
        <w:rPr>
          <w:rFonts w:ascii="Microsoft YaHei UI" w:eastAsia="Microsoft YaHei UI" w:hAnsi="Microsoft YaHei UI"/>
        </w:rPr>
        <w:t>()</w:t>
      </w:r>
      <w:r>
        <w:rPr>
          <w:rFonts w:ascii="Microsoft YaHei UI" w:eastAsia="Microsoft YaHei UI" w:hAnsi="Microsoft YaHei UI" w:hint="eastAsia"/>
        </w:rPr>
        <w:t>和g</w:t>
      </w:r>
      <w:r>
        <w:rPr>
          <w:rFonts w:ascii="Microsoft YaHei UI" w:eastAsia="Microsoft YaHei UI" w:hAnsi="Microsoft YaHei UI"/>
        </w:rPr>
        <w:t>(),</w:t>
      </w:r>
      <w:r>
        <w:rPr>
          <w:rFonts w:ascii="Microsoft YaHei UI" w:eastAsia="Microsoft YaHei UI" w:hAnsi="Microsoft YaHei UI" w:hint="eastAsia"/>
        </w:rPr>
        <w:t>而是直接算出了调用结果再加一的12。但是可以看出，为了准备函数调用，特意保存了返回地址寄存器的值到栈中。虽然最终没有什么用处。</w:t>
      </w:r>
    </w:p>
    <w:p w14:paraId="4204533A" w14:textId="4F8E6716" w:rsidR="00D4619F" w:rsidRPr="00D4619F" w:rsidRDefault="00483498" w:rsidP="00A54494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</w:p>
    <w:p w14:paraId="2BDD1193" w14:textId="77777777" w:rsidR="00483498" w:rsidRDefault="00483498" w:rsidP="00D4619F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483498">
        <w:rPr>
          <w:rFonts w:ascii="Microsoft YaHei UI" w:eastAsia="Microsoft YaHei UI" w:hAnsi="Microsoft YaHei UI"/>
          <w:noProof/>
        </w:rPr>
        <w:drawing>
          <wp:inline distT="0" distB="0" distL="0" distR="0" wp14:anchorId="0236217F" wp14:editId="71AFC13A">
            <wp:extent cx="2281254" cy="195264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CD9C" w14:textId="0E684AE1" w:rsidR="00483498" w:rsidRDefault="00372D99" w:rsidP="0048349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372D99">
        <w:rPr>
          <w:rFonts w:ascii="Microsoft YaHei UI" w:eastAsia="Microsoft YaHei UI" w:hAnsi="Microsoft YaHei UI"/>
          <w:noProof/>
        </w:rPr>
        <w:drawing>
          <wp:inline distT="0" distB="0" distL="0" distR="0" wp14:anchorId="520D63B1" wp14:editId="66B661DA">
            <wp:extent cx="4086255" cy="371478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ACAC" w14:textId="3C57ABDC" w:rsidR="00372D99" w:rsidRDefault="00372D99" w:rsidP="0048349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在0</w:t>
      </w:r>
      <w:r>
        <w:rPr>
          <w:rFonts w:ascii="Microsoft YaHei UI" w:eastAsia="Microsoft YaHei UI" w:hAnsi="Microsoft YaHei UI"/>
        </w:rPr>
        <w:t>x30+0x0+1564=0x64a</w:t>
      </w:r>
      <w:r>
        <w:rPr>
          <w:rFonts w:ascii="Microsoft YaHei UI" w:eastAsia="Microsoft YaHei UI" w:hAnsi="Microsoft YaHei UI" w:hint="eastAsia"/>
        </w:rPr>
        <w:t>处</w:t>
      </w:r>
    </w:p>
    <w:p w14:paraId="0A68E779" w14:textId="77777777" w:rsidR="00372D99" w:rsidRDefault="00372D99" w:rsidP="0048349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6DC6B4B9" w14:textId="495ADD6F" w:rsidR="00D4619F" w:rsidRDefault="00372D99" w:rsidP="00372D99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372D99">
        <w:rPr>
          <w:rFonts w:ascii="Microsoft YaHei UI" w:eastAsia="Microsoft YaHei UI" w:hAnsi="Microsoft YaHei UI"/>
          <w:noProof/>
        </w:rPr>
        <w:drawing>
          <wp:inline distT="0" distB="0" distL="0" distR="0" wp14:anchorId="02B9B067" wp14:editId="28B10A81">
            <wp:extent cx="4276756" cy="223839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2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F81" w14:textId="0BC4C1EE" w:rsidR="003607D3" w:rsidRDefault="003607D3" w:rsidP="003607D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3607D3">
        <w:rPr>
          <w:rFonts w:ascii="Microsoft YaHei UI" w:eastAsia="Microsoft YaHei UI" w:hAnsi="Microsoft YaHei UI"/>
          <w:noProof/>
        </w:rPr>
        <w:drawing>
          <wp:inline distT="0" distB="0" distL="0" distR="0" wp14:anchorId="6C5EFE58" wp14:editId="13505475">
            <wp:extent cx="4281519" cy="714380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565D" w14:textId="77777777" w:rsidR="003607D3" w:rsidRDefault="003607D3" w:rsidP="003607D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传入时r</w:t>
      </w:r>
      <w:r>
        <w:rPr>
          <w:rFonts w:ascii="Microsoft YaHei UI" w:eastAsia="Microsoft YaHei UI" w:hAnsi="Microsoft YaHei UI"/>
        </w:rPr>
        <w:t>a=0x30</w:t>
      </w:r>
      <w:r>
        <w:rPr>
          <w:rFonts w:ascii="Microsoft YaHei UI" w:eastAsia="Microsoft YaHei UI" w:hAnsi="Microsoft YaHei UI" w:hint="eastAsia"/>
        </w:rPr>
        <w:t>。</w:t>
      </w:r>
    </w:p>
    <w:p w14:paraId="62CA86F5" w14:textId="654F54CB" w:rsidR="003607D3" w:rsidRDefault="003607D3" w:rsidP="003607D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3607D3">
        <w:rPr>
          <w:rFonts w:ascii="Microsoft YaHei UI" w:eastAsia="Microsoft YaHei UI" w:hAnsi="Microsoft YaHei UI"/>
          <w:noProof/>
        </w:rPr>
        <w:drawing>
          <wp:inline distT="0" distB="0" distL="0" distR="0" wp14:anchorId="2F74D892" wp14:editId="17307DF6">
            <wp:extent cx="4701540" cy="396875"/>
            <wp:effectExtent l="0" t="0" r="381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A2AA" w14:textId="7DBFC2A5" w:rsidR="00C85CD7" w:rsidRDefault="003607D3" w:rsidP="003607D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因为调用的是j</w:t>
      </w:r>
      <w:r>
        <w:rPr>
          <w:rFonts w:ascii="Microsoft YaHei UI" w:eastAsia="Microsoft YaHei UI" w:hAnsi="Microsoft YaHei UI"/>
        </w:rPr>
        <w:t>alr,</w:t>
      </w:r>
      <w:r>
        <w:rPr>
          <w:rFonts w:ascii="Microsoft YaHei UI" w:eastAsia="Microsoft YaHei UI" w:hAnsi="Microsoft YaHei UI" w:hint="eastAsia"/>
        </w:rPr>
        <w:t>跳转并链接，所以r</w:t>
      </w:r>
      <w:r>
        <w:rPr>
          <w:rFonts w:ascii="Microsoft YaHei UI" w:eastAsia="Microsoft YaHei UI" w:hAnsi="Microsoft YaHei UI"/>
        </w:rPr>
        <w:t>a=ra+</w:t>
      </w:r>
      <w:r>
        <w:rPr>
          <w:rFonts w:ascii="Microsoft YaHei UI" w:eastAsia="Microsoft YaHei UI" w:hAnsi="Microsoft YaHei UI" w:hint="eastAsia"/>
        </w:rPr>
        <w:t>2*4=0x</w:t>
      </w:r>
      <w:r>
        <w:rPr>
          <w:rFonts w:ascii="Microsoft YaHei UI" w:eastAsia="Microsoft YaHei UI" w:hAnsi="Microsoft YaHei UI"/>
        </w:rPr>
        <w:t>38</w:t>
      </w:r>
      <w:r>
        <w:rPr>
          <w:rFonts w:ascii="Microsoft YaHei UI" w:eastAsia="Microsoft YaHei UI" w:hAnsi="Microsoft YaHei UI" w:hint="eastAsia"/>
        </w:rPr>
        <w:t>，也就是返回到紧接着的下一条指令地址。</w:t>
      </w:r>
    </w:p>
    <w:p w14:paraId="7F0A056E" w14:textId="77777777" w:rsidR="00C85CD7" w:rsidRPr="00D4619F" w:rsidRDefault="00C85CD7" w:rsidP="00D4619F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7B1B2D21" w14:textId="5BB4E9C4" w:rsidR="00C85CD7" w:rsidRDefault="003607D3" w:rsidP="003607D3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3607D3">
        <w:rPr>
          <w:rFonts w:ascii="Microsoft YaHei UI" w:eastAsia="Microsoft YaHei UI" w:hAnsi="Microsoft YaHei UI"/>
          <w:noProof/>
        </w:rPr>
        <w:drawing>
          <wp:inline distT="0" distB="0" distL="0" distR="0" wp14:anchorId="1D286513" wp14:editId="47775BC4">
            <wp:extent cx="4701540" cy="1586865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444" w14:textId="34CB80F5" w:rsidR="003607D3" w:rsidRDefault="003607D3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输出16进制整数应该不会受到</w:t>
      </w:r>
      <w:r w:rsidR="0010500E">
        <w:rPr>
          <w:rFonts w:ascii="Microsoft YaHei UI" w:eastAsia="Microsoft YaHei UI" w:hAnsi="Microsoft YaHei UI" w:hint="eastAsia"/>
        </w:rPr>
        <w:t>大小端</w:t>
      </w:r>
      <w:r>
        <w:rPr>
          <w:rFonts w:ascii="Microsoft YaHei UI" w:eastAsia="Microsoft YaHei UI" w:hAnsi="Microsoft YaHei UI" w:hint="eastAsia"/>
        </w:rPr>
        <w:t>影响，</w:t>
      </w:r>
      <w:r w:rsidR="0010500E">
        <w:rPr>
          <w:rFonts w:ascii="Microsoft YaHei UI" w:eastAsia="Microsoft YaHei UI" w:hAnsi="Microsoft YaHei UI" w:hint="eastAsia"/>
        </w:rPr>
        <w:t>毕竟只要理解一致进制转化应该是一样的，都是</w:t>
      </w:r>
      <w:r w:rsidRPr="003607D3">
        <w:rPr>
          <w:rFonts w:ascii="Microsoft YaHei UI" w:eastAsia="Microsoft YaHei UI" w:hAnsi="Microsoft YaHei UI"/>
          <w:noProof/>
        </w:rPr>
        <w:drawing>
          <wp:anchor distT="0" distB="0" distL="114300" distR="114300" simplePos="0" relativeHeight="251667456" behindDoc="0" locked="0" layoutInCell="1" allowOverlap="1" wp14:anchorId="06A701D3" wp14:editId="58464752">
            <wp:simplePos x="0" y="0"/>
            <wp:positionH relativeFrom="column">
              <wp:posOffset>137795</wp:posOffset>
            </wp:positionH>
            <wp:positionV relativeFrom="paragraph">
              <wp:posOffset>76835</wp:posOffset>
            </wp:positionV>
            <wp:extent cx="833120" cy="480695"/>
            <wp:effectExtent l="0" t="0" r="5080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31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00E">
        <w:rPr>
          <w:rFonts w:ascii="Microsoft YaHei UI" w:eastAsia="Microsoft YaHei UI" w:hAnsi="Microsoft YaHei UI" w:hint="eastAsia"/>
        </w:rPr>
        <w:t>e</w:t>
      </w:r>
      <w:r w:rsidR="0010500E">
        <w:rPr>
          <w:rFonts w:ascii="Microsoft YaHei UI" w:eastAsia="Microsoft YaHei UI" w:hAnsi="Microsoft YaHei UI"/>
        </w:rPr>
        <w:t>110</w:t>
      </w:r>
      <w:r w:rsidR="00F47B43">
        <w:rPr>
          <w:rFonts w:ascii="Microsoft YaHei UI" w:eastAsia="Microsoft YaHei UI" w:hAnsi="Microsoft YaHei UI" w:hint="eastAsia"/>
        </w:rPr>
        <w:t>，输出H</w:t>
      </w:r>
      <w:r w:rsidR="00F47B43">
        <w:rPr>
          <w:rFonts w:ascii="Microsoft YaHei UI" w:eastAsia="Microsoft YaHei UI" w:hAnsi="Microsoft YaHei UI"/>
        </w:rPr>
        <w:t>e110</w:t>
      </w:r>
      <w:r w:rsidR="0010500E">
        <w:rPr>
          <w:rFonts w:ascii="Microsoft YaHei UI" w:eastAsia="Microsoft YaHei UI" w:hAnsi="Microsoft YaHei UI" w:hint="eastAsia"/>
        </w:rPr>
        <w:t>。</w:t>
      </w:r>
    </w:p>
    <w:p w14:paraId="29DCD235" w14:textId="2ACBD7C5" w:rsidR="0010500E" w:rsidRDefault="0010500E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对于输出字符串，应该会受到大小端影响。</w:t>
      </w:r>
    </w:p>
    <w:p w14:paraId="69216E91" w14:textId="48EEE665" w:rsidR="0010500E" w:rsidRDefault="0010500E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如果是小段模式，那么倒着翻译就是</w:t>
      </w:r>
      <w:r>
        <w:rPr>
          <w:rFonts w:ascii="Microsoft YaHei UI" w:eastAsia="Microsoft YaHei UI" w:hAnsi="Microsoft YaHei UI"/>
        </w:rPr>
        <w:t>”led\0”</w:t>
      </w:r>
      <w:r>
        <w:rPr>
          <w:rFonts w:ascii="Microsoft YaHei UI" w:eastAsia="Microsoft YaHei UI" w:hAnsi="Microsoft YaHei UI" w:hint="eastAsia"/>
        </w:rPr>
        <w:t>，正好是一个字符串,打印输出W</w:t>
      </w:r>
      <w:r>
        <w:rPr>
          <w:rFonts w:ascii="Microsoft YaHei UI" w:eastAsia="Microsoft YaHei UI" w:hAnsi="Microsoft YaHei UI"/>
        </w:rPr>
        <w:t>old</w:t>
      </w:r>
      <w:r>
        <w:rPr>
          <w:rFonts w:ascii="Microsoft YaHei UI" w:eastAsia="Microsoft YaHei UI" w:hAnsi="Microsoft YaHei UI" w:hint="eastAsia"/>
        </w:rPr>
        <w:t>。</w:t>
      </w:r>
    </w:p>
    <w:p w14:paraId="39D54CCF" w14:textId="7E1EF411" w:rsidR="0010500E" w:rsidRDefault="0010500E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如果是大段，那么就是</w:t>
      </w:r>
      <w:r>
        <w:rPr>
          <w:rFonts w:ascii="Microsoft YaHei UI" w:eastAsia="Microsoft YaHei UI" w:hAnsi="Microsoft YaHei UI"/>
        </w:rPr>
        <w:t>”\0del”,</w:t>
      </w:r>
      <w:r>
        <w:rPr>
          <w:rFonts w:ascii="Microsoft YaHei UI" w:eastAsia="Microsoft YaHei UI" w:hAnsi="Microsoft YaHei UI" w:hint="eastAsia"/>
        </w:rPr>
        <w:t>打印输出</w:t>
      </w:r>
      <w:r w:rsidR="00F47B43">
        <w:rPr>
          <w:rFonts w:ascii="Microsoft YaHei UI" w:eastAsia="Microsoft YaHei UI" w:hAnsi="Microsoft YaHei UI" w:hint="eastAsia"/>
        </w:rPr>
        <w:t>W</w:t>
      </w:r>
      <w:r w:rsidR="00F47B43">
        <w:rPr>
          <w:rFonts w:ascii="Microsoft YaHei UI" w:eastAsia="Microsoft YaHei UI" w:hAnsi="Microsoft YaHei UI"/>
        </w:rPr>
        <w:t>o</w:t>
      </w:r>
      <w:r w:rsidR="00F47B43">
        <w:rPr>
          <w:rFonts w:ascii="Microsoft YaHei UI" w:eastAsia="Microsoft YaHei UI" w:hAnsi="Microsoft YaHei UI" w:hint="eastAsia"/>
        </w:rPr>
        <w:t>。</w:t>
      </w:r>
    </w:p>
    <w:p w14:paraId="048631CE" w14:textId="42F66DCD" w:rsidR="00F47B43" w:rsidRDefault="00F47B43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结果就是这样的呢。</w:t>
      </w:r>
      <w:r w:rsidRPr="00F47B43">
        <w:rPr>
          <w:rFonts w:ascii="Microsoft YaHei UI" w:eastAsia="Microsoft YaHei UI" w:hAnsi="Microsoft YaHei UI"/>
          <w:noProof/>
        </w:rPr>
        <w:drawing>
          <wp:inline distT="0" distB="0" distL="0" distR="0" wp14:anchorId="317C2DAD" wp14:editId="03F10F0E">
            <wp:extent cx="2490806" cy="142876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1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1895" w14:textId="09F43607" w:rsidR="007D4661" w:rsidRDefault="007D4661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</w:p>
    <w:p w14:paraId="78C95879" w14:textId="4A3ACF24" w:rsidR="007D4661" w:rsidRDefault="007D4661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所以说如果是大端模式，i就要倒过来，变成：i</w:t>
      </w:r>
      <w:r>
        <w:rPr>
          <w:rFonts w:ascii="Microsoft YaHei UI" w:eastAsia="Microsoft YaHei UI" w:hAnsi="Microsoft YaHei UI"/>
        </w:rPr>
        <w:t>=0x726c6400</w:t>
      </w:r>
      <w:r>
        <w:rPr>
          <w:rFonts w:ascii="Microsoft YaHei UI" w:eastAsia="Microsoft YaHei UI" w:hAnsi="Microsoft YaHei UI" w:hint="eastAsia"/>
        </w:rPr>
        <w:t>。</w:t>
      </w:r>
    </w:p>
    <w:p w14:paraId="65CB8A55" w14:textId="4C86CD06" w:rsidR="00F47B43" w:rsidRPr="00C85CD7" w:rsidRDefault="00F47B43" w:rsidP="00C85CD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</w:p>
    <w:p w14:paraId="459C2233" w14:textId="6C7717CE" w:rsidR="00A54494" w:rsidRDefault="00374D51" w:rsidP="00A54494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374D51">
        <w:rPr>
          <w:rFonts w:ascii="Microsoft YaHei UI" w:eastAsia="Microsoft YaHei UI" w:hAnsi="Microsoft YaHei UI"/>
          <w:noProof/>
        </w:rPr>
        <w:lastRenderedPageBreak/>
        <w:drawing>
          <wp:inline distT="0" distB="0" distL="0" distR="0" wp14:anchorId="7CC22C1F" wp14:editId="2ECF42EE">
            <wp:extent cx="4701540" cy="59118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23F" w14:textId="0AE4206E" w:rsidR="00374D51" w:rsidRDefault="00374D51" w:rsidP="00374D51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说真的，编译就给报错。</w:t>
      </w:r>
      <w:r w:rsidRPr="00374D51">
        <w:rPr>
          <w:rFonts w:ascii="Microsoft YaHei UI" w:eastAsia="Microsoft YaHei UI" w:hAnsi="Microsoft YaHei UI"/>
          <w:noProof/>
        </w:rPr>
        <w:drawing>
          <wp:inline distT="0" distB="0" distL="0" distR="0" wp14:anchorId="7E75F944" wp14:editId="0EE8A9F4">
            <wp:extent cx="2338405" cy="104776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1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3D8">
        <w:rPr>
          <w:rFonts w:ascii="Microsoft YaHei UI" w:eastAsia="Microsoft YaHei UI" w:hAnsi="Microsoft YaHei UI" w:hint="eastAsia"/>
        </w:rPr>
        <w:t>。除非屏蔽报错。</w:t>
      </w:r>
    </w:p>
    <w:p w14:paraId="5FF04DFF" w14:textId="192B8E01" w:rsidR="00374D51" w:rsidRDefault="00B22C36" w:rsidP="00374D51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在实际运行中第二个输出y的值应该会同执行这条语句</w:t>
      </w:r>
      <w:r w:rsidR="007D4661">
        <w:rPr>
          <w:rFonts w:ascii="Microsoft YaHei UI" w:eastAsia="Microsoft YaHei UI" w:hAnsi="Microsoft YaHei UI" w:hint="eastAsia"/>
        </w:rPr>
        <w:t>时</w:t>
      </w:r>
      <w:r>
        <w:rPr>
          <w:rFonts w:ascii="Microsoft YaHei UI" w:eastAsia="Microsoft YaHei UI" w:hAnsi="Microsoft YaHei UI" w:hint="eastAsia"/>
        </w:rPr>
        <w:t>a</w:t>
      </w:r>
      <w:r>
        <w:rPr>
          <w:rFonts w:ascii="Microsoft YaHei UI" w:eastAsia="Microsoft YaHei UI" w:hAnsi="Microsoft YaHei UI"/>
        </w:rPr>
        <w:t>2</w:t>
      </w:r>
      <w:r>
        <w:rPr>
          <w:rFonts w:ascii="Microsoft YaHei UI" w:eastAsia="Microsoft YaHei UI" w:hAnsi="Microsoft YaHei UI" w:hint="eastAsia"/>
        </w:rPr>
        <w:t>的值有关。</w:t>
      </w:r>
    </w:p>
    <w:p w14:paraId="6B4D66D1" w14:textId="2CC59682" w:rsidR="00B22C36" w:rsidRDefault="00B22C36" w:rsidP="00374D51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因为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p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rintf</w:t>
      </w:r>
      <w:r>
        <w:rPr>
          <w:rFonts w:ascii="Microsoft YaHei UI" w:eastAsia="Microsoft YaHei UI" w:hAnsi="Microsoft YaHei UI" w:hint="eastAsia"/>
        </w:rPr>
        <w:t>还是会取a</w:t>
      </w:r>
      <w:r>
        <w:rPr>
          <w:rFonts w:ascii="Microsoft YaHei UI" w:eastAsia="Microsoft YaHei UI" w:hAnsi="Microsoft YaHei UI"/>
        </w:rPr>
        <w:t>2</w:t>
      </w:r>
      <w:r>
        <w:rPr>
          <w:rFonts w:ascii="Microsoft YaHei UI" w:eastAsia="Microsoft YaHei UI" w:hAnsi="Microsoft YaHei UI" w:hint="eastAsia"/>
        </w:rPr>
        <w:t>作为第二个参数，但因为没有为它赋值，所以到底是什么取决于它之前是什么样子的。</w:t>
      </w:r>
    </w:p>
    <w:p w14:paraId="5B1C22E0" w14:textId="52AC1A1B" w:rsidR="00C85CD7" w:rsidRDefault="00C85CD7" w:rsidP="00C85CD7">
      <w:pPr>
        <w:rPr>
          <w:rFonts w:ascii="Microsoft YaHei UI" w:eastAsia="Microsoft YaHei UI" w:hAnsi="Microsoft YaHei UI"/>
        </w:rPr>
      </w:pPr>
    </w:p>
    <w:p w14:paraId="0591F80C" w14:textId="4502B5BE" w:rsidR="00CA272B" w:rsidRPr="00CA272B" w:rsidRDefault="00830FD1" w:rsidP="00CA272B">
      <w:pPr>
        <w:pStyle w:val="2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t>3.2</w:t>
      </w:r>
      <w:r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="00B22C36" w:rsidRPr="00B22C36">
        <w:rPr>
          <w:rFonts w:ascii="Microsoft YaHei UI" w:eastAsia="Microsoft YaHei UI" w:hAnsi="Microsoft YaHei UI"/>
          <w:sz w:val="28"/>
          <w:szCs w:val="28"/>
        </w:rPr>
        <w:t>Backtrace</w:t>
      </w:r>
    </w:p>
    <w:p w14:paraId="444426D1" w14:textId="0B4B2450" w:rsidR="00CA272B" w:rsidRDefault="00B22C36" w:rsidP="00C85CD7">
      <w:pPr>
        <w:rPr>
          <w:rFonts w:ascii="Microsoft YaHei UI" w:eastAsia="Microsoft YaHei UI" w:hAnsi="Microsoft YaHei UI"/>
        </w:rPr>
      </w:pPr>
      <w:r w:rsidRPr="00B22C36">
        <w:rPr>
          <w:rFonts w:ascii="Microsoft YaHei UI" w:eastAsia="Microsoft YaHei UI" w:hAnsi="Microsoft YaHei UI"/>
          <w:noProof/>
        </w:rPr>
        <w:drawing>
          <wp:inline distT="0" distB="0" distL="0" distR="0" wp14:anchorId="5CBCCAFB" wp14:editId="49CCA318">
            <wp:extent cx="4701540" cy="875665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53E" w14:textId="0477647F" w:rsidR="001D6030" w:rsidRDefault="001D6030" w:rsidP="00C85CD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按照提示进行：</w:t>
      </w:r>
    </w:p>
    <w:p w14:paraId="5871AD68" w14:textId="0F91AAF4" w:rsidR="001D6030" w:rsidRDefault="005C00F3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62580212" wp14:editId="1179F16B">
            <wp:extent cx="4701540" cy="361315"/>
            <wp:effectExtent l="0" t="0" r="381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D548" w14:textId="0180E158" w:rsidR="001D6030" w:rsidRDefault="001D6030" w:rsidP="005C00F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="005C00F3"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6F0D6F12" wp14:editId="716AF1F5">
            <wp:extent cx="2462231" cy="20002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2231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F3">
        <w:rPr>
          <w:rFonts w:ascii="Microsoft YaHei UI" w:eastAsia="Microsoft YaHei UI" w:hAnsi="Microsoft YaHei UI" w:hint="eastAsia"/>
        </w:rPr>
        <w:t>照例添加。</w:t>
      </w:r>
    </w:p>
    <w:p w14:paraId="4851A4CA" w14:textId="6B0EEA3D" w:rsidR="003B3F60" w:rsidRDefault="003B3F60" w:rsidP="005C00F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然后在s</w:t>
      </w:r>
      <w:r>
        <w:rPr>
          <w:rFonts w:ascii="Microsoft YaHei UI" w:eastAsia="Microsoft YaHei UI" w:hAnsi="Microsoft YaHei UI"/>
        </w:rPr>
        <w:t>leep</w:t>
      </w:r>
      <w:r>
        <w:rPr>
          <w:rFonts w:ascii="Microsoft YaHei UI" w:eastAsia="Microsoft YaHei UI" w:hAnsi="Microsoft YaHei UI" w:hint="eastAsia"/>
        </w:rPr>
        <w:t>中也要添加。</w:t>
      </w:r>
      <w:r w:rsidRPr="003B3F60">
        <w:rPr>
          <w:rFonts w:ascii="Microsoft YaHei UI" w:eastAsia="Microsoft YaHei UI" w:hAnsi="Microsoft YaHei UI"/>
          <w:noProof/>
        </w:rPr>
        <w:drawing>
          <wp:inline distT="0" distB="0" distL="0" distR="0" wp14:anchorId="363D2936" wp14:editId="6362CA9E">
            <wp:extent cx="1081095" cy="185739"/>
            <wp:effectExtent l="0" t="0" r="508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1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7E5" w14:textId="77777777" w:rsidR="001D6030" w:rsidRPr="001D6030" w:rsidRDefault="001D6030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51BBECD6" w14:textId="08D0DA1E" w:rsidR="001D6030" w:rsidRDefault="005C00F3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33952672" wp14:editId="706607E5">
            <wp:extent cx="4701540" cy="1853565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84E" w14:textId="2EAA093A" w:rsidR="005C00F3" w:rsidRDefault="005C00F3" w:rsidP="005C00F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添加函数。</w:t>
      </w:r>
    </w:p>
    <w:p w14:paraId="09C963B0" w14:textId="79F38C68" w:rsidR="005C00F3" w:rsidRDefault="001D6030" w:rsidP="005C00F3">
      <w:pPr>
        <w:pStyle w:val="a"/>
        <w:numPr>
          <w:ilvl w:val="0"/>
          <w:numId w:val="0"/>
        </w:numPr>
        <w:ind w:left="216" w:hanging="216"/>
      </w:pPr>
      <w:r>
        <w:rPr>
          <w:rFonts w:ascii="Microsoft YaHei UI" w:eastAsia="Microsoft YaHei UI" w:hAnsi="Microsoft YaHei UI"/>
        </w:rPr>
        <w:lastRenderedPageBreak/>
        <w:tab/>
      </w:r>
      <w:r w:rsidR="005C00F3"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0F5E6147" wp14:editId="32C69F0F">
            <wp:extent cx="3533801" cy="1462098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8D9" w14:textId="42BE17E1" w:rsidR="00B6695C" w:rsidRDefault="00B6695C" w:rsidP="001D6030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023E3E9D" w14:textId="68C5C068" w:rsidR="001D6030" w:rsidRDefault="005C00F3" w:rsidP="001D6030">
      <w:pPr>
        <w:pStyle w:val="a"/>
        <w:numPr>
          <w:ilvl w:val="0"/>
          <w:numId w:val="2"/>
        </w:numPr>
        <w:rPr>
          <w:rFonts w:ascii="Microsoft YaHei UI" w:eastAsia="Microsoft YaHei UI" w:hAnsi="Microsoft YaHei UI"/>
        </w:rPr>
      </w:pPr>
      <w:r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05734EB8" wp14:editId="55A44AA3">
            <wp:extent cx="4701540" cy="817880"/>
            <wp:effectExtent l="0" t="0" r="381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1141" w14:textId="6E8871CF" w:rsidR="00B6695C" w:rsidRDefault="005C00F3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他指的是这张指示栈结构的图：</w:t>
      </w:r>
    </w:p>
    <w:p w14:paraId="798E43C1" w14:textId="7A3A7398" w:rsidR="005C00F3" w:rsidRDefault="005C00F3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5C00F3">
        <w:rPr>
          <w:rFonts w:ascii="Microsoft YaHei UI" w:eastAsia="Microsoft YaHei UI" w:hAnsi="Microsoft YaHei UI"/>
          <w:noProof/>
        </w:rPr>
        <w:drawing>
          <wp:inline distT="0" distB="0" distL="0" distR="0" wp14:anchorId="1331A521" wp14:editId="7298A30D">
            <wp:extent cx="2224104" cy="4972086"/>
            <wp:effectExtent l="0" t="0" r="508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49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8C2D" w14:textId="758B6362" w:rsidR="004257D3" w:rsidRDefault="004257D3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另外还有一个提示：</w:t>
      </w:r>
    </w:p>
    <w:p w14:paraId="7F7095DE" w14:textId="45C7A11F" w:rsidR="004257D3" w:rsidRDefault="004257D3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ab/>
      </w:r>
      <w:r w:rsidRPr="004257D3">
        <w:rPr>
          <w:rFonts w:ascii="Microsoft YaHei UI" w:eastAsia="Microsoft YaHei UI" w:hAnsi="Microsoft YaHei UI"/>
          <w:noProof/>
        </w:rPr>
        <w:drawing>
          <wp:inline distT="0" distB="0" distL="0" distR="0" wp14:anchorId="167CF50F" wp14:editId="56FD813D">
            <wp:extent cx="4701540" cy="739140"/>
            <wp:effectExtent l="0" t="0" r="381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916" w14:textId="269508AB" w:rsidR="005C00F3" w:rsidRDefault="005C00F3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那要怎么实现就很容易了。</w:t>
      </w:r>
    </w:p>
    <w:p w14:paraId="405D2795" w14:textId="737B88C3" w:rsidR="00B6695C" w:rsidRDefault="00B6695C" w:rsidP="00B6695C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73571514" w14:textId="2A31411D" w:rsidR="001D6030" w:rsidRDefault="001D6030" w:rsidP="00C85CD7">
      <w:pPr>
        <w:rPr>
          <w:rFonts w:ascii="Microsoft YaHei UI" w:eastAsia="Microsoft YaHei UI" w:hAnsi="Microsoft YaHei UI"/>
        </w:rPr>
      </w:pPr>
    </w:p>
    <w:p w14:paraId="3E9BBC7E" w14:textId="39F13ABD" w:rsidR="00B6695C" w:rsidRDefault="00B6695C" w:rsidP="00C85CD7">
      <w:pPr>
        <w:rPr>
          <w:rFonts w:ascii="Microsoft YaHei UI" w:eastAsia="Microsoft YaHei UI" w:hAnsi="Microsoft YaHei UI"/>
        </w:rPr>
      </w:pPr>
    </w:p>
    <w:p w14:paraId="766742B1" w14:textId="760BFA2A" w:rsidR="006B4795" w:rsidRDefault="006B4795" w:rsidP="00C85CD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测试结果截图：</w:t>
      </w:r>
    </w:p>
    <w:p w14:paraId="448916DE" w14:textId="5703EA07" w:rsidR="006B4795" w:rsidRDefault="003B3F60" w:rsidP="00C85CD7">
      <w:pPr>
        <w:rPr>
          <w:rFonts w:ascii="Microsoft YaHei UI" w:eastAsia="Microsoft YaHei UI" w:hAnsi="Microsoft YaHei UI"/>
        </w:rPr>
      </w:pPr>
      <w:r w:rsidRPr="003B3F60">
        <w:rPr>
          <w:rFonts w:ascii="Microsoft YaHei UI" w:eastAsia="Microsoft YaHei UI" w:hAnsi="Microsoft YaHei UI"/>
          <w:noProof/>
        </w:rPr>
        <w:drawing>
          <wp:inline distT="0" distB="0" distL="0" distR="0" wp14:anchorId="029B9F2B" wp14:editId="2735DDD5">
            <wp:extent cx="881069" cy="52387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1069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F60">
        <w:rPr>
          <w:rFonts w:ascii="Microsoft YaHei UI" w:eastAsia="Microsoft YaHei UI" w:hAnsi="Microsoft YaHei UI"/>
          <w:noProof/>
        </w:rPr>
        <w:drawing>
          <wp:inline distT="0" distB="0" distL="0" distR="0" wp14:anchorId="4C36035B" wp14:editId="4F2B9AB7">
            <wp:extent cx="2438418" cy="63341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418" cy="6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4B8" w14:textId="3DA07661" w:rsidR="006B4795" w:rsidRDefault="006B4795" w:rsidP="00C85CD7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运行成功</w:t>
      </w:r>
    </w:p>
    <w:p w14:paraId="72022A68" w14:textId="5AE8A620" w:rsidR="006B4795" w:rsidRDefault="006B4795" w:rsidP="00C85CD7">
      <w:pPr>
        <w:rPr>
          <w:rFonts w:ascii="Microsoft YaHei UI" w:eastAsia="Microsoft YaHei UI" w:hAnsi="Microsoft YaHei UI"/>
        </w:rPr>
      </w:pPr>
    </w:p>
    <w:p w14:paraId="10965BDB" w14:textId="77777777" w:rsidR="005200B3" w:rsidRDefault="005200B3" w:rsidP="005200B3">
      <w:pPr>
        <w:rPr>
          <w:rFonts w:ascii="Microsoft YaHei UI" w:eastAsia="Microsoft YaHei UI" w:hAnsi="Microsoft YaHei UI"/>
        </w:rPr>
      </w:pPr>
    </w:p>
    <w:p w14:paraId="734EA3FE" w14:textId="2624FF76" w:rsidR="005200B3" w:rsidRPr="00CA272B" w:rsidRDefault="00830FD1" w:rsidP="005200B3">
      <w:pPr>
        <w:pStyle w:val="2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t>3.3</w:t>
      </w:r>
      <w:r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="005200B3">
        <w:rPr>
          <w:rFonts w:ascii="Microsoft YaHei UI" w:eastAsia="Microsoft YaHei UI" w:hAnsi="Microsoft YaHei UI"/>
          <w:sz w:val="28"/>
          <w:szCs w:val="28"/>
        </w:rPr>
        <w:t>ALARM</w:t>
      </w:r>
    </w:p>
    <w:p w14:paraId="3E396638" w14:textId="7E4A298B" w:rsidR="005200B3" w:rsidRDefault="005200B3" w:rsidP="005200B3">
      <w:pPr>
        <w:rPr>
          <w:rFonts w:ascii="Microsoft YaHei UI" w:eastAsia="Microsoft YaHei UI" w:hAnsi="Microsoft YaHei UI"/>
        </w:rPr>
      </w:pPr>
      <w:r w:rsidRPr="005200B3">
        <w:rPr>
          <w:rFonts w:ascii="Microsoft YaHei UI" w:eastAsia="Microsoft YaHei UI" w:hAnsi="Microsoft YaHei UI"/>
        </w:rPr>
        <w:drawing>
          <wp:inline distT="0" distB="0" distL="0" distR="0" wp14:anchorId="57D0FA26" wp14:editId="2073358A">
            <wp:extent cx="4701540" cy="30149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B87F" w14:textId="77777777" w:rsidR="005200B3" w:rsidRDefault="005200B3" w:rsidP="005200B3">
      <w:pPr>
        <w:rPr>
          <w:rFonts w:ascii="Microsoft YaHei UI" w:eastAsia="Microsoft YaHei UI" w:hAnsi="Microsoft YaHei UI" w:hint="eastAsia"/>
        </w:rPr>
      </w:pPr>
    </w:p>
    <w:p w14:paraId="1B5A4513" w14:textId="5B7F3FB3" w:rsidR="005200B3" w:rsidRDefault="005200B3" w:rsidP="005200B3">
      <w:pPr>
        <w:pStyle w:val="3"/>
      </w:pPr>
      <w:r w:rsidRPr="005200B3">
        <w:lastRenderedPageBreak/>
        <w:t>Test0: invoke handler</w:t>
      </w:r>
    </w:p>
    <w:p w14:paraId="3BBB8C92" w14:textId="7EDC1D37" w:rsidR="005200B3" w:rsidRDefault="005200B3" w:rsidP="005200B3">
      <w:pPr>
        <w:rPr>
          <w:rFonts w:ascii="Microsoft YaHei UI" w:eastAsia="Microsoft YaHei UI" w:hAnsi="Microsoft YaHei UI"/>
        </w:rPr>
      </w:pPr>
      <w:r w:rsidRPr="005200B3">
        <w:rPr>
          <w:rFonts w:ascii="Microsoft YaHei UI" w:eastAsia="Microsoft YaHei UI" w:hAnsi="Microsoft YaHei UI" w:hint="eastAsia"/>
        </w:rPr>
        <w:t>按照提示进行：</w:t>
      </w:r>
    </w:p>
    <w:p w14:paraId="5D59C66F" w14:textId="2ACF779A" w:rsidR="005200B3" w:rsidRDefault="005200B3" w:rsidP="005200B3">
      <w:pPr>
        <w:pStyle w:val="a"/>
      </w:pPr>
      <w:r w:rsidRPr="005200B3">
        <w:drawing>
          <wp:inline distT="0" distB="0" distL="0" distR="0" wp14:anchorId="51E9D8D9" wp14:editId="55C2BCBD">
            <wp:extent cx="4701540" cy="1460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9B9" w14:textId="220E5408" w:rsidR="005200B3" w:rsidRDefault="005200B3" w:rsidP="005200B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tab/>
      </w:r>
      <w:r w:rsidRPr="005200B3">
        <w:rPr>
          <w:rFonts w:ascii="Microsoft YaHei UI" w:eastAsia="Microsoft YaHei UI" w:hAnsi="Microsoft YaHei UI" w:hint="eastAsia"/>
        </w:rPr>
        <w:t>对应添加</w:t>
      </w:r>
      <w:r w:rsidRPr="005200B3">
        <w:drawing>
          <wp:inline distT="0" distB="0" distL="0" distR="0" wp14:anchorId="684430FF" wp14:editId="1B188559">
            <wp:extent cx="1809763" cy="1714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6DFB" w14:textId="77777777" w:rsidR="005200B3" w:rsidRDefault="005200B3" w:rsidP="005200B3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</w:p>
    <w:p w14:paraId="5466D81E" w14:textId="6DFD6310" w:rsidR="005200B3" w:rsidRDefault="005200B3" w:rsidP="005200B3">
      <w:pPr>
        <w:pStyle w:val="a"/>
      </w:pPr>
      <w:r w:rsidRPr="005200B3">
        <w:drawing>
          <wp:inline distT="0" distB="0" distL="0" distR="0" wp14:anchorId="023450E8" wp14:editId="2C108463">
            <wp:extent cx="3533801" cy="58579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4231" w14:textId="11B77E8B" w:rsidR="005200B3" w:rsidRDefault="005200B3" w:rsidP="005200B3">
      <w:pPr>
        <w:pStyle w:val="a"/>
        <w:numPr>
          <w:ilvl w:val="0"/>
          <w:numId w:val="0"/>
        </w:numPr>
        <w:ind w:left="216" w:hanging="216"/>
      </w:pPr>
      <w:r>
        <w:tab/>
      </w:r>
      <w:r w:rsidRPr="005200B3">
        <w:drawing>
          <wp:inline distT="0" distB="0" distL="0" distR="0" wp14:anchorId="4C4F8D80" wp14:editId="22F45040">
            <wp:extent cx="3562376" cy="33337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656D" w14:textId="5705D2A6" w:rsidR="005200B3" w:rsidRDefault="005200B3" w:rsidP="005200B3">
      <w:pPr>
        <w:pStyle w:val="a"/>
        <w:numPr>
          <w:ilvl w:val="0"/>
          <w:numId w:val="0"/>
        </w:numPr>
        <w:ind w:left="216" w:hanging="216"/>
      </w:pPr>
    </w:p>
    <w:p w14:paraId="156F1229" w14:textId="0E81D591" w:rsidR="005200B3" w:rsidRDefault="005200B3" w:rsidP="005200B3">
      <w:pPr>
        <w:pStyle w:val="a"/>
      </w:pPr>
      <w:r w:rsidRPr="005200B3">
        <w:drawing>
          <wp:inline distT="0" distB="0" distL="0" distR="0" wp14:anchorId="637085E4" wp14:editId="16D9D804">
            <wp:extent cx="4701540" cy="1092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D692" w14:textId="74B0713A" w:rsidR="003C35BB" w:rsidRPr="003C35BB" w:rsidRDefault="003C35BB" w:rsidP="003C35BB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>
        <w:tab/>
      </w:r>
      <w:r w:rsidRPr="003C35BB">
        <w:rPr>
          <w:rFonts w:ascii="Microsoft YaHei UI" w:eastAsia="Microsoft YaHei UI" w:hAnsi="Microsoft YaHei UI" w:hint="eastAsia"/>
        </w:rPr>
        <w:t>对应添加即可</w:t>
      </w:r>
    </w:p>
    <w:p w14:paraId="581FD57E" w14:textId="0F0C7FD0" w:rsidR="005200B3" w:rsidRDefault="005200B3" w:rsidP="005200B3">
      <w:pPr>
        <w:pStyle w:val="a"/>
        <w:numPr>
          <w:ilvl w:val="0"/>
          <w:numId w:val="0"/>
        </w:numPr>
        <w:ind w:left="216" w:hanging="216"/>
        <w:rPr>
          <w:noProof/>
        </w:rPr>
      </w:pPr>
      <w:r>
        <w:tab/>
      </w:r>
      <w:r w:rsidRPr="005200B3">
        <w:drawing>
          <wp:inline distT="0" distB="0" distL="0" distR="0" wp14:anchorId="2B336D00" wp14:editId="6EE95610">
            <wp:extent cx="1890726" cy="414341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0726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BB" w:rsidRPr="003C35BB">
        <w:rPr>
          <w:noProof/>
        </w:rPr>
        <w:t xml:space="preserve"> </w:t>
      </w:r>
      <w:r w:rsidR="003C35BB" w:rsidRPr="003C35BB">
        <w:rPr>
          <w:noProof/>
        </w:rPr>
        <w:drawing>
          <wp:inline distT="0" distB="0" distL="0" distR="0" wp14:anchorId="6D8FF67F" wp14:editId="46F05F39">
            <wp:extent cx="2290779" cy="3810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BB" w:rsidRPr="003C35BB">
        <w:drawing>
          <wp:inline distT="0" distB="0" distL="0" distR="0" wp14:anchorId="7EF76959" wp14:editId="7491668D">
            <wp:extent cx="2581294" cy="366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3E43" w14:textId="4916AA49" w:rsidR="003C35BB" w:rsidRDefault="003C35BB" w:rsidP="005200B3">
      <w:pPr>
        <w:pStyle w:val="a"/>
        <w:numPr>
          <w:ilvl w:val="0"/>
          <w:numId w:val="0"/>
        </w:numPr>
        <w:ind w:left="216" w:hanging="216"/>
        <w:rPr>
          <w:rFonts w:hint="eastAsia"/>
        </w:rPr>
      </w:pPr>
      <w:r>
        <w:rPr>
          <w:noProof/>
        </w:rPr>
        <w:tab/>
      </w:r>
      <w:r w:rsidRPr="003C35BB">
        <w:rPr>
          <w:noProof/>
        </w:rPr>
        <w:drawing>
          <wp:inline distT="0" distB="0" distL="0" distR="0" wp14:anchorId="058F8817" wp14:editId="6E649E76">
            <wp:extent cx="2738458" cy="395290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8458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3BD" w14:textId="68226192" w:rsidR="005200B3" w:rsidRDefault="005200B3" w:rsidP="005200B3">
      <w:pPr>
        <w:pStyle w:val="a"/>
        <w:numPr>
          <w:ilvl w:val="0"/>
          <w:numId w:val="0"/>
        </w:numPr>
        <w:ind w:left="216" w:hanging="216"/>
      </w:pPr>
    </w:p>
    <w:p w14:paraId="0A06067E" w14:textId="737D9BAF" w:rsidR="003C35BB" w:rsidRDefault="00E35478" w:rsidP="003C35BB">
      <w:pPr>
        <w:pStyle w:val="a"/>
      </w:pPr>
      <w:r w:rsidRPr="00E35478">
        <w:drawing>
          <wp:inline distT="0" distB="0" distL="0" distR="0" wp14:anchorId="2A452338" wp14:editId="7AF3BBEE">
            <wp:extent cx="4701540" cy="21463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D17" w14:textId="543AA8AD" w:rsidR="00E35478" w:rsidRDefault="00E35478" w:rsidP="00E3547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tab/>
      </w:r>
      <w:r w:rsidRPr="00E35478">
        <w:rPr>
          <w:rFonts w:ascii="Microsoft YaHei UI" w:eastAsia="Microsoft YaHei UI" w:hAnsi="Microsoft YaHei UI" w:hint="eastAsia"/>
        </w:rPr>
        <w:t>在</w:t>
      </w:r>
      <w:r>
        <w:rPr>
          <w:rFonts w:ascii="Microsoft YaHei UI" w:eastAsia="Microsoft YaHei UI" w:hAnsi="Microsoft YaHei UI" w:hint="eastAsia"/>
        </w:rPr>
        <w:t>p</w:t>
      </w:r>
      <w:r>
        <w:rPr>
          <w:rFonts w:ascii="Microsoft YaHei UI" w:eastAsia="Microsoft YaHei UI" w:hAnsi="Microsoft YaHei UI"/>
        </w:rPr>
        <w:t>roc</w:t>
      </w:r>
      <w:r>
        <w:rPr>
          <w:rFonts w:ascii="Microsoft YaHei UI" w:eastAsia="Microsoft YaHei UI" w:hAnsi="Microsoft YaHei UI" w:hint="eastAsia"/>
        </w:rPr>
        <w:t>中添加：</w:t>
      </w:r>
    </w:p>
    <w:p w14:paraId="6965E157" w14:textId="6FE7AEF1" w:rsidR="00E35478" w:rsidRDefault="00E35478" w:rsidP="00E3547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="00076A67" w:rsidRPr="00076A67">
        <w:rPr>
          <w:rFonts w:ascii="Microsoft YaHei UI" w:eastAsia="Microsoft YaHei UI" w:hAnsi="Microsoft YaHei UI"/>
        </w:rPr>
        <w:drawing>
          <wp:inline distT="0" distB="0" distL="0" distR="0" wp14:anchorId="262F340F" wp14:editId="7BECFB7D">
            <wp:extent cx="1747850" cy="595317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7850" cy="5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CB90" w14:textId="1DD91BD3" w:rsidR="00E35478" w:rsidRDefault="00E35478" w:rsidP="00E3547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="00076A67">
        <w:rPr>
          <w:rFonts w:ascii="Microsoft YaHei UI" w:eastAsia="Microsoft YaHei UI" w:hAnsi="Microsoft YaHei UI" w:hint="eastAsia"/>
        </w:rPr>
        <w:t>对应给出就行。</w:t>
      </w:r>
    </w:p>
    <w:p w14:paraId="6224D9C7" w14:textId="0F9B9953" w:rsidR="00E35478" w:rsidRDefault="00E35478" w:rsidP="00E3547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对应要分配和释放</w:t>
      </w:r>
      <w:r w:rsidR="00076A67">
        <w:rPr>
          <w:rFonts w:ascii="Microsoft YaHei UI" w:eastAsia="Microsoft YaHei UI" w:hAnsi="Microsoft YaHei UI" w:hint="eastAsia"/>
        </w:rPr>
        <w:t>：</w:t>
      </w:r>
    </w:p>
    <w:p w14:paraId="4ED6E928" w14:textId="36DEABCC" w:rsidR="00E35478" w:rsidRDefault="00E35478" w:rsidP="00E35478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/>
        </w:rPr>
        <w:tab/>
      </w:r>
      <w:r w:rsidRPr="00E35478">
        <w:rPr>
          <w:rFonts w:ascii="Microsoft YaHei UI" w:eastAsia="Microsoft YaHei UI" w:hAnsi="Microsoft YaHei UI"/>
        </w:rPr>
        <w:drawing>
          <wp:inline distT="0" distB="0" distL="0" distR="0" wp14:anchorId="77223E9D" wp14:editId="71095F58">
            <wp:extent cx="1847850" cy="5283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2018" r="58557"/>
                    <a:stretch/>
                  </pic:blipFill>
                  <pic:spPr bwMode="auto">
                    <a:xfrm>
                      <a:off x="0" y="0"/>
                      <a:ext cx="2136944" cy="61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33D" w:rsidRPr="002C633D">
        <w:rPr>
          <w:rFonts w:ascii="Microsoft YaHei UI" w:eastAsia="Microsoft YaHei UI" w:hAnsi="Microsoft YaHei UI"/>
        </w:rPr>
        <w:drawing>
          <wp:inline distT="0" distB="0" distL="0" distR="0" wp14:anchorId="620E8924" wp14:editId="754C477C">
            <wp:extent cx="2686049" cy="528638"/>
            <wp:effectExtent l="0" t="0" r="63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0958"/>
                    <a:stretch/>
                  </pic:blipFill>
                  <pic:spPr bwMode="auto">
                    <a:xfrm>
                      <a:off x="0" y="0"/>
                      <a:ext cx="2686070" cy="5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A0A0" w14:textId="2A08D76F" w:rsidR="00E35478" w:rsidRDefault="002C633D" w:rsidP="002C633D">
      <w:pPr>
        <w:pStyle w:val="a"/>
      </w:pPr>
      <w:r w:rsidRPr="002C633D">
        <w:drawing>
          <wp:inline distT="0" distB="0" distL="0" distR="0" wp14:anchorId="6E0C92B8" wp14:editId="66B24FA0">
            <wp:extent cx="4701540" cy="561975"/>
            <wp:effectExtent l="0" t="0" r="381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82A2" w14:textId="1202903C" w:rsidR="002C633D" w:rsidRPr="00CF793D" w:rsidRDefault="002C63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tab/>
      </w:r>
      <w:r w:rsidR="00CF793D" w:rsidRPr="00CF793D">
        <w:rPr>
          <w:rFonts w:ascii="Microsoft YaHei UI" w:eastAsia="Microsoft YaHei UI" w:hAnsi="Microsoft YaHei UI" w:hint="eastAsia"/>
        </w:rPr>
        <w:t>大概可以这样写</w:t>
      </w:r>
      <w:r w:rsidR="00CF793D">
        <w:rPr>
          <w:rFonts w:ascii="Microsoft YaHei UI" w:eastAsia="Microsoft YaHei UI" w:hAnsi="Microsoft YaHei UI" w:hint="eastAsia"/>
        </w:rPr>
        <w:t>：</w:t>
      </w:r>
    </w:p>
    <w:p w14:paraId="2DB3431F" w14:textId="303D0186" w:rsid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hint="eastAsia"/>
        </w:rPr>
      </w:pPr>
      <w:r>
        <w:lastRenderedPageBreak/>
        <w:tab/>
      </w:r>
      <w:r w:rsidR="001E34A8" w:rsidRPr="001E34A8">
        <w:drawing>
          <wp:inline distT="0" distB="0" distL="0" distR="0" wp14:anchorId="2F703E08" wp14:editId="00089645">
            <wp:extent cx="4667284" cy="1857389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394" w14:textId="77777777" w:rsidR="00CF793D" w:rsidRP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tab/>
      </w:r>
      <w:r w:rsidRPr="00CF793D">
        <w:rPr>
          <w:rFonts w:ascii="Microsoft YaHei UI" w:eastAsia="Microsoft YaHei UI" w:hAnsi="Microsoft YaHei UI" w:hint="eastAsia"/>
        </w:rPr>
        <w:t>时钟t</w:t>
      </w:r>
      <w:r w:rsidRPr="00CF793D">
        <w:rPr>
          <w:rFonts w:ascii="Microsoft YaHei UI" w:eastAsia="Microsoft YaHei UI" w:hAnsi="Microsoft YaHei UI"/>
        </w:rPr>
        <w:t>ick</w:t>
      </w:r>
      <w:r w:rsidRPr="00CF793D">
        <w:rPr>
          <w:rFonts w:ascii="Microsoft YaHei UI" w:eastAsia="Microsoft YaHei UI" w:hAnsi="Microsoft YaHei UI" w:hint="eastAsia"/>
        </w:rPr>
        <w:t>一下就检查，如果要提醒用户的话就增加经过的t</w:t>
      </w:r>
      <w:r w:rsidRPr="00CF793D">
        <w:rPr>
          <w:rFonts w:ascii="Microsoft YaHei UI" w:eastAsia="Microsoft YaHei UI" w:hAnsi="Microsoft YaHei UI"/>
        </w:rPr>
        <w:t>ick</w:t>
      </w:r>
      <w:r w:rsidRPr="00CF793D">
        <w:rPr>
          <w:rFonts w:ascii="Microsoft YaHei UI" w:eastAsia="Microsoft YaHei UI" w:hAnsi="Microsoft YaHei UI" w:hint="eastAsia"/>
        </w:rPr>
        <w:t>数。</w:t>
      </w:r>
    </w:p>
    <w:p w14:paraId="4D5419D0" w14:textId="4A71F3D1" w:rsidR="00CF793D" w:rsidRP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CF793D">
        <w:rPr>
          <w:rFonts w:ascii="Microsoft YaHei UI" w:eastAsia="Microsoft YaHei UI" w:hAnsi="Microsoft YaHei UI"/>
        </w:rPr>
        <w:tab/>
      </w:r>
      <w:r w:rsidRPr="00CF793D">
        <w:rPr>
          <w:rFonts w:ascii="Microsoft YaHei UI" w:eastAsia="Microsoft YaHei UI" w:hAnsi="Microsoft YaHei UI" w:hint="eastAsia"/>
        </w:rPr>
        <w:t>修改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t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rapframe</w:t>
      </w:r>
      <w:r w:rsidRPr="00CF793D">
        <w:rPr>
          <w:rFonts w:ascii="Microsoft YaHei UI" w:eastAsia="Microsoft YaHei UI" w:hAnsi="Microsoft YaHei UI" w:hint="eastAsia"/>
        </w:rPr>
        <w:t>保存的程序计数器的值为h</w:t>
      </w:r>
      <w:r w:rsidRPr="00CF793D">
        <w:rPr>
          <w:rFonts w:ascii="Microsoft YaHei UI" w:eastAsia="Microsoft YaHei UI" w:hAnsi="Microsoft YaHei UI"/>
        </w:rPr>
        <w:t>andler</w:t>
      </w:r>
      <w:r w:rsidRPr="00CF793D">
        <w:rPr>
          <w:rFonts w:ascii="Microsoft YaHei UI" w:eastAsia="Microsoft YaHei UI" w:hAnsi="Microsoft YaHei UI" w:hint="eastAsia"/>
        </w:rPr>
        <w:t>函数地址，这样结束后会接着执行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h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andler</w:t>
      </w:r>
      <w:r w:rsidRPr="00CF793D">
        <w:rPr>
          <w:rFonts w:ascii="Microsoft YaHei UI" w:eastAsia="Microsoft YaHei UI" w:hAnsi="Microsoft YaHei UI" w:hint="eastAsia"/>
        </w:rPr>
        <w:t>。</w:t>
      </w:r>
    </w:p>
    <w:p w14:paraId="1B969131" w14:textId="1274E7EC" w:rsidR="00CF793D" w:rsidRP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CF793D">
        <w:rPr>
          <w:rFonts w:ascii="Microsoft YaHei UI" w:eastAsia="Microsoft YaHei UI" w:hAnsi="Microsoft YaHei UI"/>
        </w:rPr>
        <w:tab/>
      </w:r>
      <w:r w:rsidR="001E34A8">
        <w:rPr>
          <w:rFonts w:ascii="Microsoft YaHei UI" w:eastAsia="Microsoft YaHei UI" w:hAnsi="Microsoft YaHei UI" w:hint="eastAsia"/>
        </w:rPr>
        <w:t>执行完h</w:t>
      </w:r>
      <w:r w:rsidR="001E34A8">
        <w:rPr>
          <w:rFonts w:ascii="Microsoft YaHei UI" w:eastAsia="Microsoft YaHei UI" w:hAnsi="Microsoft YaHei UI"/>
        </w:rPr>
        <w:t>andler</w:t>
      </w:r>
      <w:r w:rsidR="001E34A8">
        <w:rPr>
          <w:rFonts w:ascii="Microsoft YaHei UI" w:eastAsia="Microsoft YaHei UI" w:hAnsi="Microsoft YaHei UI" w:hint="eastAsia"/>
        </w:rPr>
        <w:t>我</w:t>
      </w:r>
      <w:r w:rsidR="00076A67">
        <w:rPr>
          <w:rFonts w:ascii="Microsoft YaHei UI" w:eastAsia="Microsoft YaHei UI" w:hAnsi="Microsoft YaHei UI" w:hint="eastAsia"/>
        </w:rPr>
        <w:t>们也不考虑</w:t>
      </w:r>
      <w:r w:rsidR="001E34A8">
        <w:rPr>
          <w:rFonts w:ascii="Microsoft YaHei UI" w:eastAsia="Microsoft YaHei UI" w:hAnsi="Microsoft YaHei UI" w:hint="eastAsia"/>
        </w:rPr>
        <w:t>还原，可能有</w:t>
      </w:r>
      <w:r w:rsidR="00076A67">
        <w:rPr>
          <w:rFonts w:ascii="Microsoft YaHei UI" w:eastAsia="Microsoft YaHei UI" w:hAnsi="Microsoft YaHei UI" w:hint="eastAsia"/>
        </w:rPr>
        <w:t>一些</w:t>
      </w:r>
      <w:r w:rsidR="001E34A8">
        <w:rPr>
          <w:rFonts w:ascii="Microsoft YaHei UI" w:eastAsia="Microsoft YaHei UI" w:hAnsi="Microsoft YaHei UI" w:hint="eastAsia"/>
        </w:rPr>
        <w:t>问题。再说吧。</w:t>
      </w:r>
    </w:p>
    <w:p w14:paraId="1051399C" w14:textId="1A0FC66E" w:rsid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注释</w:t>
      </w:r>
      <w:r w:rsidRPr="00CF793D">
        <w:rPr>
          <w:rFonts w:ascii="Microsoft YaHei UI" w:eastAsia="Microsoft YaHei UI" w:hAnsi="Microsoft YaHei UI" w:hint="eastAsia"/>
        </w:rPr>
        <w:t>掉的部分有一些问题，是不对的。之后在问题环节细说。</w:t>
      </w:r>
    </w:p>
    <w:p w14:paraId="2526CE5C" w14:textId="5CC75DB0" w:rsidR="00CF793D" w:rsidRDefault="00CF793D" w:rsidP="002C63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6762009A" w14:textId="594A49BE" w:rsidR="00CF793D" w:rsidRDefault="00CF793D" w:rsidP="00CF793D">
      <w:pPr>
        <w:pStyle w:val="a"/>
      </w:pPr>
      <w:r w:rsidRPr="00CF793D">
        <w:drawing>
          <wp:inline distT="0" distB="0" distL="0" distR="0" wp14:anchorId="5C23D70D" wp14:editId="65FDEBC1">
            <wp:extent cx="3638577" cy="185739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1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6D1" w14:textId="3E9A7614" w:rsidR="00CF793D" w:rsidRDefault="00CF793D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tab/>
      </w:r>
      <w:r w:rsidRPr="00CF793D">
        <w:rPr>
          <w:rFonts w:ascii="Microsoft YaHei UI" w:eastAsia="Microsoft YaHei UI" w:hAnsi="Microsoft YaHei UI" w:hint="eastAsia"/>
        </w:rPr>
        <w:t>函数大概可以这样实现。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Sigalaem</w:t>
      </w:r>
      <w:r w:rsidRPr="00CF793D">
        <w:rPr>
          <w:rFonts w:ascii="Microsoft YaHei UI" w:eastAsia="Microsoft YaHei UI" w:hAnsi="Microsoft YaHei UI" w:hint="eastAsia"/>
        </w:rPr>
        <w:t>就初始化参数就可以了。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Sigreturn</w:t>
      </w:r>
      <w:r w:rsidRPr="00CF793D">
        <w:rPr>
          <w:rFonts w:ascii="Microsoft YaHei UI" w:eastAsia="Microsoft YaHei UI" w:hAnsi="Microsoft YaHei UI" w:hint="eastAsia"/>
        </w:rPr>
        <w:t>先直接返回0。</w:t>
      </w:r>
    </w:p>
    <w:p w14:paraId="46B0A499" w14:textId="29F214CA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076A67">
        <w:rPr>
          <w:rFonts w:ascii="Microsoft YaHei UI" w:eastAsia="Microsoft YaHei UI" w:hAnsi="Microsoft YaHei UI"/>
        </w:rPr>
        <w:drawing>
          <wp:inline distT="0" distB="0" distL="0" distR="0" wp14:anchorId="74283BA6" wp14:editId="46853582">
            <wp:extent cx="2376505" cy="328138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3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4ADF" w14:textId="573A1B29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</w:p>
    <w:p w14:paraId="6B30E1D0" w14:textId="48A3A83F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lastRenderedPageBreak/>
        <w:tab/>
      </w:r>
      <w:r>
        <w:rPr>
          <w:rFonts w:ascii="Microsoft YaHei UI" w:eastAsia="Microsoft YaHei UI" w:hAnsi="Microsoft YaHei UI" w:hint="eastAsia"/>
        </w:rPr>
        <w:t>尝试运行：</w:t>
      </w:r>
    </w:p>
    <w:p w14:paraId="497A6036" w14:textId="79F9C061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 w:rsidRPr="00076A67">
        <w:rPr>
          <w:rFonts w:ascii="Microsoft YaHei UI" w:eastAsia="Microsoft YaHei UI" w:hAnsi="Microsoft YaHei UI"/>
        </w:rPr>
        <w:drawing>
          <wp:inline distT="0" distB="0" distL="0" distR="0" wp14:anchorId="4A610596" wp14:editId="07203765">
            <wp:extent cx="757243" cy="623892"/>
            <wp:effectExtent l="0" t="0" r="508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7243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D42" w14:textId="08CE4EBF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/>
        </w:rPr>
        <w:tab/>
      </w:r>
      <w:r>
        <w:rPr>
          <w:rFonts w:ascii="Microsoft YaHei UI" w:eastAsia="Microsoft YaHei UI" w:hAnsi="Microsoft YaHei UI" w:hint="eastAsia"/>
        </w:rPr>
        <w:t>至少t</w:t>
      </w:r>
      <w:r>
        <w:rPr>
          <w:rFonts w:ascii="Microsoft YaHei UI" w:eastAsia="Microsoft YaHei UI" w:hAnsi="Microsoft YaHei UI"/>
        </w:rPr>
        <w:t>est0</w:t>
      </w:r>
      <w:r>
        <w:rPr>
          <w:rFonts w:ascii="Microsoft YaHei UI" w:eastAsia="Microsoft YaHei UI" w:hAnsi="Microsoft YaHei UI" w:hint="eastAsia"/>
        </w:rPr>
        <w:t>和我们预想的一样。其他当然是过不了的。因为没有恢复到之前状态。</w:t>
      </w:r>
    </w:p>
    <w:p w14:paraId="7A125E55" w14:textId="2DB9D78B" w:rsidR="00076A67" w:rsidRDefault="00076A67" w:rsidP="00CF793D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4D8EC24B" w14:textId="184C0977" w:rsidR="00076A67" w:rsidRDefault="00076A67" w:rsidP="00076A67">
      <w:pPr>
        <w:pStyle w:val="3"/>
        <w:rPr>
          <w:b/>
          <w:bCs/>
        </w:rPr>
      </w:pPr>
      <w:r w:rsidRPr="00076A67">
        <w:rPr>
          <w:rFonts w:hint="eastAsia"/>
          <w:b/>
          <w:bCs/>
        </w:rPr>
        <w:t>test1/test2()/test3(): resume interrupted code</w:t>
      </w:r>
    </w:p>
    <w:p w14:paraId="3813E370" w14:textId="5012399F" w:rsidR="00076A67" w:rsidRPr="003B0656" w:rsidRDefault="00076A67" w:rsidP="00076A67">
      <w:pPr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 w:hint="eastAsia"/>
        </w:rPr>
        <w:t>按照提示进行：</w:t>
      </w:r>
    </w:p>
    <w:p w14:paraId="66396419" w14:textId="7E417C63" w:rsidR="00076A67" w:rsidRPr="003B0656" w:rsidRDefault="00076A67" w:rsidP="00076A67">
      <w:pPr>
        <w:pStyle w:val="a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drawing>
          <wp:inline distT="0" distB="0" distL="0" distR="0" wp14:anchorId="07388163" wp14:editId="1C803A18">
            <wp:extent cx="4701540" cy="74993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E1B8" w14:textId="32BA7A22" w:rsidR="00076A67" w:rsidRPr="003B0656" w:rsidRDefault="00076A67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这要求我们在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p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roc</w:t>
      </w:r>
      <w:r w:rsidRPr="003B0656">
        <w:rPr>
          <w:rFonts w:ascii="Microsoft YaHei UI" w:eastAsia="Microsoft YaHei UI" w:hAnsi="Microsoft YaHei UI" w:hint="eastAsia"/>
        </w:rPr>
        <w:t>里面添加几个量。</w:t>
      </w:r>
    </w:p>
    <w:p w14:paraId="36EC3043" w14:textId="1F84853F" w:rsidR="00076A67" w:rsidRPr="003B0656" w:rsidRDefault="00076A67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="00971505" w:rsidRPr="003B0656">
        <w:rPr>
          <w:rFonts w:ascii="Microsoft YaHei UI" w:eastAsia="Microsoft YaHei UI" w:hAnsi="Microsoft YaHei UI"/>
        </w:rPr>
        <w:drawing>
          <wp:inline distT="0" distB="0" distL="0" distR="0" wp14:anchorId="1E4A889D" wp14:editId="2C67A728">
            <wp:extent cx="2609869" cy="37147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FC54" w14:textId="77777777" w:rsid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一个正在处理，防止重复执行。</w:t>
      </w:r>
      <w:r w:rsidRPr="003B0656">
        <w:rPr>
          <w:rFonts w:ascii="Microsoft YaHei UI" w:eastAsia="Microsoft YaHei UI" w:hAnsi="Microsoft YaHei UI"/>
        </w:rPr>
        <w:t>Xv6</w:t>
      </w:r>
      <w:r w:rsidRPr="003B0656">
        <w:rPr>
          <w:rFonts w:ascii="Microsoft YaHei UI" w:eastAsia="Microsoft YaHei UI" w:hAnsi="Microsoft YaHei UI" w:hint="eastAsia"/>
        </w:rPr>
        <w:t>没给b</w:t>
      </w:r>
      <w:r w:rsidRPr="003B0656">
        <w:rPr>
          <w:rFonts w:ascii="Microsoft YaHei UI" w:eastAsia="Microsoft YaHei UI" w:hAnsi="Microsoft YaHei UI"/>
        </w:rPr>
        <w:t>ool</w:t>
      </w:r>
      <w:r w:rsidRPr="003B0656">
        <w:rPr>
          <w:rFonts w:ascii="Microsoft YaHei UI" w:eastAsia="Microsoft YaHei UI" w:hAnsi="Microsoft YaHei UI" w:hint="eastAsia"/>
        </w:rPr>
        <w:t>型，用一个整型。</w:t>
      </w:r>
    </w:p>
    <w:p w14:paraId="3BEA55C4" w14:textId="28C8F2EA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3B0656">
        <w:rPr>
          <w:rFonts w:ascii="Microsoft YaHei UI" w:eastAsia="Microsoft YaHei UI" w:hAnsi="Microsoft YaHei UI"/>
        </w:rPr>
        <w:drawing>
          <wp:anchor distT="0" distB="0" distL="114300" distR="114300" simplePos="0" relativeHeight="251668480" behindDoc="0" locked="0" layoutInCell="1" allowOverlap="1" wp14:anchorId="130DB853" wp14:editId="149A0EAD">
            <wp:simplePos x="0" y="0"/>
            <wp:positionH relativeFrom="column">
              <wp:posOffset>137795</wp:posOffset>
            </wp:positionH>
            <wp:positionV relativeFrom="paragraph">
              <wp:posOffset>463550</wp:posOffset>
            </wp:positionV>
            <wp:extent cx="4701540" cy="92075"/>
            <wp:effectExtent l="0" t="0" r="3810" b="317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656">
        <w:rPr>
          <w:rFonts w:ascii="Microsoft YaHei UI" w:eastAsia="Microsoft YaHei UI" w:hAnsi="Microsoft YaHei UI"/>
        </w:rPr>
        <w:tab/>
      </w:r>
    </w:p>
    <w:p w14:paraId="2648CA39" w14:textId="5A0F846F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一个临时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t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rapframe</w:t>
      </w:r>
      <w:r w:rsidRPr="003B0656">
        <w:rPr>
          <w:rFonts w:ascii="Microsoft YaHei UI" w:eastAsia="Microsoft YaHei UI" w:hAnsi="Microsoft YaHei UI" w:hint="eastAsia"/>
        </w:rPr>
        <w:t>，临时保存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t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rapframe</w:t>
      </w:r>
      <w:r w:rsidRPr="003B0656">
        <w:rPr>
          <w:rFonts w:ascii="Microsoft YaHei UI" w:eastAsia="Microsoft YaHei UI" w:hAnsi="Microsoft YaHei UI" w:hint="eastAsia"/>
        </w:rPr>
        <w:t>，以备之后恢复。虽然我觉得我只修改了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e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pc</w:t>
      </w:r>
      <w:r w:rsidRPr="003B0656">
        <w:rPr>
          <w:rFonts w:ascii="Microsoft YaHei UI" w:eastAsia="Microsoft YaHei UI" w:hAnsi="Microsoft YaHei UI" w:hint="eastAsia"/>
        </w:rPr>
        <w:t>，但是我们要考虑到或许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h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andler</w:t>
      </w:r>
      <w:r w:rsidRPr="003B0656">
        <w:rPr>
          <w:rFonts w:ascii="Microsoft YaHei UI" w:eastAsia="Microsoft YaHei UI" w:hAnsi="Microsoft YaHei UI" w:hint="eastAsia"/>
        </w:rPr>
        <w:t>函数会用到很多预料之外的东西，所以全部保存应该是更好的。</w:t>
      </w:r>
      <w:r w:rsidR="003B0656" w:rsidRPr="003B0656">
        <w:rPr>
          <w:rFonts w:ascii="Microsoft YaHei UI" w:eastAsia="Microsoft YaHei UI" w:hAnsi="Microsoft YaHei UI" w:hint="eastAsia"/>
        </w:rPr>
        <w:t>所以没必要单独保存寄存器。</w:t>
      </w:r>
    </w:p>
    <w:p w14:paraId="561C2DB5" w14:textId="77777777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</w:p>
    <w:p w14:paraId="09F5B4B4" w14:textId="52681244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然后对应的创建删除也要修改。</w:t>
      </w:r>
    </w:p>
    <w:p w14:paraId="7D919B6F" w14:textId="3338D583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  <w:noProof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/>
        </w:rPr>
        <w:drawing>
          <wp:inline distT="0" distB="0" distL="0" distR="0" wp14:anchorId="24C1F9E0" wp14:editId="409BC4F1">
            <wp:extent cx="4048155" cy="9144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656">
        <w:rPr>
          <w:rFonts w:ascii="Microsoft YaHei UI" w:eastAsia="Microsoft YaHei UI" w:hAnsi="Microsoft YaHei UI"/>
          <w:noProof/>
        </w:rPr>
        <w:t xml:space="preserve"> </w:t>
      </w:r>
      <w:r w:rsidRPr="003B0656">
        <w:rPr>
          <w:rFonts w:ascii="Microsoft YaHei UI" w:eastAsia="Microsoft YaHei UI" w:hAnsi="Microsoft YaHei UI"/>
        </w:rPr>
        <w:drawing>
          <wp:inline distT="0" distB="0" distL="0" distR="0" wp14:anchorId="5C101AB4" wp14:editId="70DD4A8C">
            <wp:extent cx="2162191" cy="39529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CC19" w14:textId="6815A913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  <w:noProof/>
        </w:rPr>
      </w:pPr>
      <w:r w:rsidRPr="003B0656">
        <w:rPr>
          <w:rFonts w:ascii="Microsoft YaHei UI" w:eastAsia="Microsoft YaHei UI" w:hAnsi="Microsoft YaHei UI"/>
          <w:noProof/>
        </w:rPr>
        <w:tab/>
      </w:r>
    </w:p>
    <w:p w14:paraId="7147EC6F" w14:textId="77777777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  <w:noProof/>
        </w:rPr>
      </w:pPr>
      <w:r w:rsidRPr="003B0656">
        <w:rPr>
          <w:rFonts w:ascii="Microsoft YaHei UI" w:eastAsia="Microsoft YaHei UI" w:hAnsi="Microsoft YaHei UI"/>
          <w:noProof/>
        </w:rPr>
        <w:lastRenderedPageBreak/>
        <w:tab/>
      </w:r>
      <w:r w:rsidRPr="003B0656">
        <w:rPr>
          <w:rFonts w:ascii="Microsoft YaHei UI" w:eastAsia="Microsoft YaHei UI" w:hAnsi="Microsoft YaHei UI" w:hint="eastAsia"/>
          <w:noProof/>
        </w:rPr>
        <w:t>调用时要保存，返回时要恢复。</w:t>
      </w:r>
    </w:p>
    <w:p w14:paraId="22042D8C" w14:textId="58495024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  <w:noProof/>
        </w:rPr>
      </w:pPr>
      <w:r w:rsidRPr="003B0656">
        <w:rPr>
          <w:rFonts w:ascii="Microsoft YaHei UI" w:eastAsia="Microsoft YaHei UI" w:hAnsi="Microsoft YaHei UI"/>
          <w:noProof/>
        </w:rPr>
        <w:tab/>
      </w:r>
      <w:r w:rsidRPr="003B0656">
        <w:rPr>
          <w:rFonts w:ascii="Microsoft YaHei UI" w:eastAsia="Microsoft YaHei UI" w:hAnsi="Microsoft YaHei UI" w:hint="eastAsia"/>
          <w:noProof/>
        </w:rPr>
        <w:t>调用要检查是否在处理，</w:t>
      </w:r>
      <w:r w:rsidR="003B0656">
        <w:rPr>
          <w:rFonts w:ascii="Microsoft YaHei UI" w:eastAsia="Microsoft YaHei UI" w:hAnsi="Microsoft YaHei UI" w:hint="eastAsia"/>
          <w:noProof/>
        </w:rPr>
        <w:t>需要处理</w:t>
      </w:r>
      <w:r w:rsidRPr="003B0656">
        <w:rPr>
          <w:rFonts w:ascii="Microsoft YaHei UI" w:eastAsia="Microsoft YaHei UI" w:hAnsi="Microsoft YaHei UI" w:hint="eastAsia"/>
          <w:noProof/>
        </w:rPr>
        <w:t>要防止重复处理。因为这就一循环，不会并发，没必要考虑用更高级的东西。</w:t>
      </w:r>
    </w:p>
    <w:p w14:paraId="47A646F0" w14:textId="378F040F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3B0656">
        <w:rPr>
          <w:rFonts w:ascii="Microsoft YaHei UI" w:eastAsia="Microsoft YaHei UI" w:hAnsi="Microsoft YaHei UI"/>
          <w:noProof/>
        </w:rPr>
        <w:tab/>
      </w:r>
      <w:r w:rsidRPr="003B0656">
        <w:rPr>
          <w:rFonts w:ascii="Microsoft YaHei UI" w:eastAsia="Microsoft YaHei UI" w:hAnsi="Microsoft YaHei UI"/>
          <w:noProof/>
        </w:rPr>
        <w:drawing>
          <wp:inline distT="0" distB="0" distL="0" distR="0" wp14:anchorId="049B71DE" wp14:editId="5A6C10E3">
            <wp:extent cx="4276756" cy="2238391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F376" w14:textId="47CE32D0" w:rsidR="00971505" w:rsidRPr="003B0656" w:rsidRDefault="00971505" w:rsidP="00076A67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 w:hint="eastAsia"/>
        </w:rPr>
      </w:pPr>
      <w:r w:rsidRPr="003B0656">
        <w:rPr>
          <w:rFonts w:ascii="Microsoft YaHei UI" w:eastAsia="Microsoft YaHei UI" w:hAnsi="Microsoft YaHei UI"/>
        </w:rPr>
        <w:tab/>
      </w:r>
    </w:p>
    <w:p w14:paraId="572DD9F4" w14:textId="3A13D8B8" w:rsidR="00971505" w:rsidRPr="003B0656" w:rsidRDefault="00971505" w:rsidP="00971505">
      <w:pPr>
        <w:pStyle w:val="a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drawing>
          <wp:inline distT="0" distB="0" distL="0" distR="0" wp14:anchorId="78EB6637" wp14:editId="2449B0E4">
            <wp:extent cx="4701540" cy="184785"/>
            <wp:effectExtent l="0" t="0" r="381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609" w14:textId="4D58AFC1" w:rsidR="00971505" w:rsidRPr="003B0656" w:rsidRDefault="00971505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/>
        </w:rPr>
        <w:drawing>
          <wp:inline distT="0" distB="0" distL="0" distR="0" wp14:anchorId="0875F609" wp14:editId="306C7F34">
            <wp:extent cx="3005159" cy="403863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40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BFD" w14:textId="1F02A9DC" w:rsidR="00971505" w:rsidRPr="003B0656" w:rsidRDefault="00971505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最后修改一下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s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igalarm</w:t>
      </w:r>
      <w:r w:rsidRPr="003B0656">
        <w:rPr>
          <w:rFonts w:ascii="Microsoft YaHei UI" w:eastAsia="Microsoft YaHei UI" w:hAnsi="Microsoft YaHei UI" w:hint="eastAsia"/>
        </w:rPr>
        <w:t>和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s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igreturn</w:t>
      </w:r>
      <w:r w:rsidRPr="003B0656">
        <w:rPr>
          <w:rFonts w:ascii="Microsoft YaHei UI" w:eastAsia="Microsoft YaHei UI" w:hAnsi="Microsoft YaHei UI" w:hint="eastAsia"/>
        </w:rPr>
        <w:t>。</w:t>
      </w:r>
    </w:p>
    <w:p w14:paraId="443B24B4" w14:textId="5472248D" w:rsidR="00971505" w:rsidRPr="003B0656" w:rsidRDefault="00971505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返回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a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0</w:t>
      </w:r>
      <w:r w:rsidRPr="003B0656">
        <w:rPr>
          <w:rFonts w:ascii="Microsoft YaHei UI" w:eastAsia="Microsoft YaHei UI" w:hAnsi="Microsoft YaHei UI" w:hint="eastAsia"/>
        </w:rPr>
        <w:t>寄存器的值应该就能恢复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a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0</w:t>
      </w:r>
      <w:r w:rsidRPr="003B0656">
        <w:rPr>
          <w:rFonts w:ascii="Microsoft YaHei UI" w:eastAsia="Microsoft YaHei UI" w:hAnsi="Microsoft YaHei UI" w:hint="eastAsia"/>
        </w:rPr>
        <w:t>了。</w:t>
      </w:r>
    </w:p>
    <w:p w14:paraId="39F11655" w14:textId="70F27DF0" w:rsidR="00971505" w:rsidRPr="003B0656" w:rsidRDefault="00971505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</w:p>
    <w:p w14:paraId="21D64FD5" w14:textId="7C4BB5A3" w:rsidR="00971505" w:rsidRPr="003B0656" w:rsidRDefault="00971505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="003B0656" w:rsidRPr="003B0656">
        <w:rPr>
          <w:rFonts w:ascii="Microsoft YaHei UI" w:eastAsia="Microsoft YaHei UI" w:hAnsi="Microsoft YaHei UI" w:hint="eastAsia"/>
        </w:rPr>
        <w:t>测试截图：</w:t>
      </w:r>
    </w:p>
    <w:p w14:paraId="7F8433BC" w14:textId="71CF425E" w:rsidR="003B0656" w:rsidRPr="003B0656" w:rsidRDefault="003B0656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="007D4661">
        <w:rPr>
          <w:rFonts w:ascii="Microsoft YaHei UI" w:eastAsia="Microsoft YaHei UI" w:hAnsi="Microsoft YaHei UI"/>
        </w:rPr>
        <w:t xml:space="preserve">                          </w:t>
      </w:r>
      <w:r w:rsidRPr="003B0656">
        <w:rPr>
          <w:rFonts w:ascii="Microsoft YaHei UI" w:eastAsia="Microsoft YaHei UI" w:hAnsi="Microsoft YaHei UI"/>
        </w:rPr>
        <w:drawing>
          <wp:inline distT="0" distB="0" distL="0" distR="0" wp14:anchorId="7CD0B532" wp14:editId="6DC42AE9">
            <wp:extent cx="628655" cy="21002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655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61" w:rsidRPr="007D4661">
        <w:rPr>
          <w:noProof/>
        </w:rPr>
        <w:t xml:space="preserve"> </w:t>
      </w:r>
      <w:r w:rsidR="007D4661">
        <w:rPr>
          <w:noProof/>
        </w:rPr>
        <w:t xml:space="preserve">                      </w:t>
      </w:r>
      <w:r w:rsidR="007D4661" w:rsidRPr="007D4661">
        <w:rPr>
          <w:rFonts w:ascii="Microsoft YaHei UI" w:eastAsia="Microsoft YaHei UI" w:hAnsi="Microsoft YaHei UI"/>
        </w:rPr>
        <w:drawing>
          <wp:inline distT="0" distB="0" distL="0" distR="0" wp14:anchorId="2B2B7640" wp14:editId="0992048A">
            <wp:extent cx="1114108" cy="226631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093"/>
                    <a:stretch/>
                  </pic:blipFill>
                  <pic:spPr bwMode="auto">
                    <a:xfrm>
                      <a:off x="0" y="0"/>
                      <a:ext cx="1114427" cy="22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38757" w14:textId="63E9F259" w:rsidR="003B0656" w:rsidRPr="003B0656" w:rsidRDefault="003B0656" w:rsidP="00971505">
      <w:pPr>
        <w:pStyle w:val="a"/>
        <w:numPr>
          <w:ilvl w:val="0"/>
          <w:numId w:val="0"/>
        </w:numPr>
        <w:ind w:left="216" w:hanging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</w:rPr>
        <w:tab/>
      </w:r>
      <w:r w:rsidRPr="003B0656">
        <w:rPr>
          <w:rFonts w:ascii="Microsoft YaHei UI" w:eastAsia="Microsoft YaHei UI" w:hAnsi="Microsoft YaHei UI" w:hint="eastAsia"/>
        </w:rPr>
        <w:t>测试通过。</w:t>
      </w:r>
    </w:p>
    <w:p w14:paraId="21032184" w14:textId="10298EFC" w:rsidR="003B0656" w:rsidRDefault="003B0656" w:rsidP="00971505">
      <w:pPr>
        <w:pStyle w:val="a"/>
        <w:numPr>
          <w:ilvl w:val="0"/>
          <w:numId w:val="0"/>
        </w:numPr>
        <w:ind w:left="216" w:hanging="216"/>
      </w:pPr>
    </w:p>
    <w:p w14:paraId="687B566D" w14:textId="77777777" w:rsidR="00F4008D" w:rsidRPr="001D6030" w:rsidRDefault="00F4008D" w:rsidP="00F4008D">
      <w:pPr>
        <w:rPr>
          <w:rFonts w:ascii="Microsoft YaHei UI" w:eastAsia="Microsoft YaHei UI" w:hAnsi="Microsoft YaHei UI" w:hint="eastAsia"/>
        </w:rPr>
      </w:pPr>
    </w:p>
    <w:p w14:paraId="61AA7206" w14:textId="366E872B" w:rsidR="009D7861" w:rsidRPr="009D7861" w:rsidRDefault="00F4008D" w:rsidP="009D7861">
      <w:pPr>
        <w:pStyle w:val="1"/>
        <w:rPr>
          <w:rFonts w:ascii="Microsoft YaHei UI" w:eastAsia="Microsoft YaHei UI" w:hAnsi="Microsoft YaHei UI"/>
          <w:sz w:val="36"/>
          <w:szCs w:val="36"/>
        </w:rPr>
      </w:pPr>
      <w:r>
        <w:rPr>
          <w:rFonts w:ascii="Microsoft YaHei UI" w:eastAsia="Microsoft YaHei UI" w:hAnsi="Microsoft YaHei UI" w:hint="eastAsia"/>
          <w:sz w:val="36"/>
          <w:szCs w:val="36"/>
        </w:rPr>
        <w:t>问题和解决</w:t>
      </w:r>
    </w:p>
    <w:p w14:paraId="62E52A9E" w14:textId="0CD2AFEB" w:rsidR="009D7861" w:rsidRPr="009D7861" w:rsidRDefault="009D7861" w:rsidP="009D7861">
      <w:pPr>
        <w:pStyle w:val="2"/>
        <w:rPr>
          <w:rFonts w:ascii="Microsoft YaHei UI" w:eastAsia="Microsoft YaHei UI" w:hAnsi="Microsoft YaHei UI"/>
          <w:sz w:val="28"/>
          <w:szCs w:val="28"/>
        </w:rPr>
      </w:pPr>
      <w:r w:rsidRPr="009D7861">
        <w:rPr>
          <w:rFonts w:ascii="Microsoft YaHei UI" w:eastAsia="Microsoft YaHei UI" w:hAnsi="Microsoft YaHei UI" w:hint="eastAsia"/>
          <w:sz w:val="28"/>
          <w:szCs w:val="28"/>
        </w:rPr>
        <w:t>调试和检查</w:t>
      </w:r>
    </w:p>
    <w:p w14:paraId="6E08F3BC" w14:textId="75C7D964" w:rsidR="00F4008D" w:rsidRDefault="009D7861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</w:t>
      </w:r>
      <w:r w:rsidR="00187CAD">
        <w:rPr>
          <w:rFonts w:ascii="Microsoft YaHei UI" w:eastAsia="Microsoft YaHei UI" w:hAnsi="Microsoft YaHei UI"/>
        </w:rPr>
        <w:t>test1</w:t>
      </w:r>
      <w:r w:rsidR="00187CAD">
        <w:rPr>
          <w:rFonts w:ascii="Microsoft YaHei UI" w:eastAsia="Microsoft YaHei UI" w:hAnsi="Microsoft YaHei UI" w:hint="eastAsia"/>
        </w:rPr>
        <w:t>修改后报了这样的错。</w:t>
      </w:r>
    </w:p>
    <w:p w14:paraId="72EBC938" w14:textId="7BB24DD2" w:rsidR="00187CAD" w:rsidRDefault="00187CAD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 w:rsidRPr="00187CAD">
        <w:rPr>
          <w:rFonts w:ascii="Microsoft YaHei UI" w:eastAsia="Microsoft YaHei UI" w:hAnsi="Microsoft YaHei UI"/>
        </w:rPr>
        <w:drawing>
          <wp:inline distT="0" distB="0" distL="0" distR="0" wp14:anchorId="0260758B" wp14:editId="4989F989">
            <wp:extent cx="3052785" cy="5048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1B50" w14:textId="3D0FD3DB" w:rsidR="009D7861" w:rsidRDefault="009D7861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利用添加输出语句、GDB调试方法并加以分析，定位问题是</w:t>
      </w:r>
      <w:r w:rsidR="00187CAD" w:rsidRPr="00274EAB">
        <w:rPr>
          <w:rFonts w:ascii="Microsoft YaHei UI" w:eastAsia="Microsoft YaHei UI" w:hAnsi="Microsoft YaHei UI" w:hint="eastAsia"/>
          <w:b/>
          <w:bCs/>
          <w:i/>
          <w:iCs/>
        </w:rPr>
        <w:t>trap</w:t>
      </w:r>
      <w:r w:rsidR="00187CAD" w:rsidRPr="00274EAB">
        <w:rPr>
          <w:rFonts w:ascii="Microsoft YaHei UI" w:eastAsia="Microsoft YaHei UI" w:hAnsi="Microsoft YaHei UI"/>
          <w:b/>
          <w:bCs/>
          <w:i/>
          <w:iCs/>
        </w:rPr>
        <w:t>frame</w:t>
      </w:r>
      <w:r w:rsidR="00187CAD">
        <w:rPr>
          <w:rFonts w:ascii="Microsoft YaHei UI" w:eastAsia="Microsoft YaHei UI" w:hAnsi="Microsoft YaHei UI" w:hint="eastAsia"/>
        </w:rPr>
        <w:t>恢复不正确。进一步发现是把拷贝结构体写成浅拷贝地址。</w:t>
      </w:r>
    </w:p>
    <w:p w14:paraId="233F4703" w14:textId="7581FEC2" w:rsidR="00187CAD" w:rsidRDefault="00187CAD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187CAD">
        <w:rPr>
          <w:rFonts w:ascii="Microsoft YaHei UI" w:eastAsia="Microsoft YaHei UI" w:hAnsi="Microsoft YaHei UI"/>
        </w:rPr>
        <w:drawing>
          <wp:inline distT="0" distB="0" distL="0" distR="0" wp14:anchorId="10690185" wp14:editId="276C017E">
            <wp:extent cx="2105040" cy="23336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05040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5D54" w14:textId="501FF8CF" w:rsidR="00187CAD" w:rsidRDefault="00187CAD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修改后即可。</w:t>
      </w:r>
    </w:p>
    <w:p w14:paraId="7598F7C9" w14:textId="26D09600" w:rsidR="00187CAD" w:rsidRDefault="00187CAD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187CAD">
        <w:rPr>
          <w:rFonts w:ascii="Microsoft YaHei UI" w:eastAsia="Microsoft YaHei UI" w:hAnsi="Microsoft YaHei UI"/>
        </w:rPr>
        <w:drawing>
          <wp:inline distT="0" distB="0" distL="0" distR="0" wp14:anchorId="7FC98BB0" wp14:editId="7200E14F">
            <wp:extent cx="2228866" cy="19526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530C" w14:textId="5A26673E" w:rsidR="00187CAD" w:rsidRDefault="00187CAD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其实不止可以赋值。调用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memmove,</w:t>
      </w:r>
      <w:r w:rsidR="00274EAB" w:rsidRPr="00274EAB">
        <w:rPr>
          <w:rFonts w:ascii="Microsoft YaHei UI" w:eastAsia="Microsoft YaHei UI" w:hAnsi="Microsoft YaHei UI"/>
          <w:b/>
          <w:bCs/>
          <w:i/>
          <w:iCs/>
        </w:rPr>
        <w:t xml:space="preserve"> 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memcopy</w:t>
      </w:r>
      <w:r>
        <w:rPr>
          <w:rFonts w:ascii="Microsoft YaHei UI" w:eastAsia="Microsoft YaHei UI" w:hAnsi="Microsoft YaHei UI" w:hint="eastAsia"/>
        </w:rPr>
        <w:t>这样的函数应该也可以实现对应的功能。</w:t>
      </w:r>
    </w:p>
    <w:p w14:paraId="1308E76A" w14:textId="77777777" w:rsidR="003F4EF7" w:rsidRDefault="003F4EF7" w:rsidP="00F4008D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0843D971" w14:textId="7311D921" w:rsidR="003F4EF7" w:rsidRPr="009D7861" w:rsidRDefault="007D4661" w:rsidP="003F4EF7">
      <w:pPr>
        <w:pStyle w:val="2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 w:hint="eastAsia"/>
          <w:sz w:val="28"/>
          <w:szCs w:val="28"/>
        </w:rPr>
        <w:lastRenderedPageBreak/>
        <w:t>可以直接调用函数吗？</w:t>
      </w:r>
    </w:p>
    <w:p w14:paraId="1279FB5B" w14:textId="36331367" w:rsidR="003F4EF7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3B0656">
        <w:rPr>
          <w:rFonts w:ascii="Microsoft YaHei UI" w:eastAsia="Microsoft YaHei UI" w:hAnsi="Microsoft YaHei UI"/>
          <w:noProof/>
        </w:rPr>
        <w:drawing>
          <wp:inline distT="0" distB="0" distL="0" distR="0" wp14:anchorId="5F989A7B" wp14:editId="7C6B52CC">
            <wp:extent cx="4276756" cy="2238391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D9E" w14:textId="4A4BD915" w:rsidR="007D4661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上面提到过，注释掉的代码有问题。</w:t>
      </w:r>
    </w:p>
    <w:p w14:paraId="5AD3EA0C" w14:textId="3AE915D9" w:rsidR="007D4661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其原因在于，我们得到的一个函数指针是进程中的逻辑地址，但是在内核中地址上可不一定能找到对应的函数。</w:t>
      </w:r>
    </w:p>
    <w:p w14:paraId="1AF7EF57" w14:textId="4FFE3785" w:rsidR="007D4661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如果非得这么做的话，可以考虑给物理地址，像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t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rampoline</w:t>
      </w:r>
      <w:r>
        <w:rPr>
          <w:rFonts w:ascii="Microsoft YaHei UI" w:eastAsia="Microsoft YaHei UI" w:hAnsi="Microsoft YaHei UI" w:hint="eastAsia"/>
        </w:rPr>
        <w:t>那样实现。</w:t>
      </w:r>
    </w:p>
    <w:p w14:paraId="66A4C6E6" w14:textId="072FF4E5" w:rsidR="00187CAD" w:rsidRDefault="00187CAD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或者直接在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sigreturn</w:t>
      </w:r>
      <w:r>
        <w:rPr>
          <w:rFonts w:ascii="Microsoft YaHei UI" w:eastAsia="Microsoft YaHei UI" w:hAnsi="Microsoft YaHei UI" w:hint="eastAsia"/>
        </w:rPr>
        <w:t>里面调用。</w:t>
      </w:r>
    </w:p>
    <w:p w14:paraId="07E699F9" w14:textId="6814AEB9" w:rsidR="007D4661" w:rsidRPr="007D4661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但是这里有一点问题在于即便这样做，也要准备好恢复寄存器。那还不如直接改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e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pc</w:t>
      </w:r>
      <w:r>
        <w:rPr>
          <w:rFonts w:ascii="Microsoft YaHei UI" w:eastAsia="Microsoft YaHei UI" w:hAnsi="Microsoft YaHei UI" w:hint="eastAsia"/>
        </w:rPr>
        <w:t>就可以了。</w:t>
      </w:r>
    </w:p>
    <w:p w14:paraId="76C2179A" w14:textId="77777777" w:rsidR="007D4661" w:rsidRDefault="007D4661" w:rsidP="003F4EF7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</w:p>
    <w:p w14:paraId="424D62E0" w14:textId="3926B89B" w:rsidR="003F4EF7" w:rsidRPr="0089178C" w:rsidRDefault="003F4EF7" w:rsidP="0089178C">
      <w:pPr>
        <w:pStyle w:val="1"/>
        <w:rPr>
          <w:rFonts w:ascii="Microsoft YaHei UI" w:eastAsia="Microsoft YaHei UI" w:hAnsi="Microsoft YaHei UI"/>
          <w:sz w:val="36"/>
          <w:szCs w:val="36"/>
        </w:rPr>
      </w:pPr>
      <w:r>
        <w:rPr>
          <w:rFonts w:ascii="Microsoft YaHei UI" w:eastAsia="Microsoft YaHei UI" w:hAnsi="Microsoft YaHei UI" w:hint="eastAsia"/>
          <w:sz w:val="36"/>
          <w:szCs w:val="36"/>
        </w:rPr>
        <w:t>实验</w:t>
      </w:r>
      <w:r w:rsidR="00187CAD">
        <w:rPr>
          <w:rFonts w:ascii="Microsoft YaHei UI" w:eastAsia="Microsoft YaHei UI" w:hAnsi="Microsoft YaHei UI" w:hint="eastAsia"/>
          <w:sz w:val="36"/>
          <w:szCs w:val="36"/>
        </w:rPr>
        <w:t>总结</w:t>
      </w:r>
    </w:p>
    <w:p w14:paraId="1F6458B4" w14:textId="0B158CC7" w:rsidR="0089178C" w:rsidRDefault="0089178C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在本次实验中我们主要学习了t</w:t>
      </w:r>
      <w:r>
        <w:rPr>
          <w:rFonts w:ascii="Microsoft YaHei UI" w:eastAsia="Microsoft YaHei UI" w:hAnsi="Microsoft YaHei UI"/>
        </w:rPr>
        <w:t>rap</w:t>
      </w:r>
      <w:r>
        <w:rPr>
          <w:rFonts w:ascii="Microsoft YaHei UI" w:eastAsia="Microsoft YaHei UI" w:hAnsi="Microsoft YaHei UI" w:hint="eastAsia"/>
        </w:rPr>
        <w:t>的有关内容。</w:t>
      </w:r>
    </w:p>
    <w:p w14:paraId="54C6546F" w14:textId="3AC5AB3F" w:rsidR="0089178C" w:rsidRDefault="0089178C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 w:rsidRPr="0089178C">
        <w:rPr>
          <w:rFonts w:ascii="Microsoft YaHei UI" w:eastAsia="Microsoft YaHei UI" w:hAnsi="Microsoft YaHei UI" w:hint="eastAsia"/>
        </w:rPr>
        <w:t>用户空间和内核空间的切换通常被称为trap。当程序执行系统调用、出现例如page fault的故障、外设触发中断时，都会trap进内核中。trap涉及了许多小心的设计和重要的细节，这些细节对于实现安全、隔离和高性能来说非常重要。</w:t>
      </w:r>
    </w:p>
    <w:p w14:paraId="4C4758CB" w14:textId="7C17B4DD" w:rsidR="0089178C" w:rsidRDefault="0089178C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值得注意的一点是硬件状态的转换。</w:t>
      </w:r>
      <w:r w:rsidR="00274EAB">
        <w:rPr>
          <w:rFonts w:ascii="Microsoft YaHei UI" w:eastAsia="Microsoft YaHei UI" w:hAnsi="Microsoft YaHei UI" w:hint="eastAsia"/>
        </w:rPr>
        <w:t>用户态下可能遇到t</w:t>
      </w:r>
      <w:r w:rsidR="00274EAB">
        <w:rPr>
          <w:rFonts w:ascii="Microsoft YaHei UI" w:eastAsia="Microsoft YaHei UI" w:hAnsi="Microsoft YaHei UI"/>
        </w:rPr>
        <w:t>rap</w:t>
      </w:r>
      <w:r w:rsidR="00274EAB">
        <w:rPr>
          <w:rFonts w:ascii="Microsoft YaHei UI" w:eastAsia="Microsoft YaHei UI" w:hAnsi="Microsoft YaHei UI" w:hint="eastAsia"/>
        </w:rPr>
        <w:t>，但只有在内核态下我们才能处理trap。所以硬件状态的转化是很重要的。</w:t>
      </w:r>
    </w:p>
    <w:p w14:paraId="34827F91" w14:textId="7E2D74C0" w:rsidR="00274EAB" w:rsidRDefault="00274EAB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实际要处理t</w:t>
      </w:r>
      <w:r>
        <w:rPr>
          <w:rFonts w:ascii="Microsoft YaHei UI" w:eastAsia="Microsoft YaHei UI" w:hAnsi="Microsoft YaHei UI"/>
        </w:rPr>
        <w:t>rap</w:t>
      </w:r>
      <w:r>
        <w:rPr>
          <w:rFonts w:ascii="Microsoft YaHei UI" w:eastAsia="Microsoft YaHei UI" w:hAnsi="Microsoft YaHei UI" w:hint="eastAsia"/>
        </w:rPr>
        <w:t>需要一系列操作。</w:t>
      </w:r>
    </w:p>
    <w:p w14:paraId="2DCA0332" w14:textId="56B28BD3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lastRenderedPageBreak/>
        <w:t>首先，我们需要保存32个用户寄存器。因为很显然我们需要恢复用户应用程序的执行，尤其是当用户程序随机的被设备中断所打断时。我们希望内核能够响应中断，之后在用户程序完全无感知的情况下再恢复用户代码的执行。所以这意味着32个用户寄存器不能被内核弄乱。但是这些寄存器又要被内核代码所使用，所以在trap之前，你必须先在某处保存这32个用户寄存器。</w:t>
      </w:r>
    </w:p>
    <w:p w14:paraId="39E95707" w14:textId="2C6108E3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t xml:space="preserve"> 程序计数器也需要在某个地方保存，它几乎跟一个用户寄存器的地位是一样的，我们需要能够在用户程序运行中断的位置继续执行用户程序。</w:t>
      </w:r>
    </w:p>
    <w:p w14:paraId="47BC746B" w14:textId="54F8686F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t xml:space="preserve"> 我们需要将mode改成supervisor mode，因为我们想要使用内核中的各种各样的特权指令。</w:t>
      </w:r>
    </w:p>
    <w:p w14:paraId="23CB14A6" w14:textId="301F5AC8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t>SATP寄存器现在正指向user page table，而user page table只包含了用户程序所需要的内存映射和一两个其他的映射，它并没有包含整个内核数据的内存映射。所以在运行内核代码之前，我们需要将SATP指向kernel page table。</w:t>
      </w:r>
    </w:p>
    <w:p w14:paraId="40E3EDBC" w14:textId="026E0D27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t>我们需要将堆栈寄存器指向位于内核的一个地址，因为我们需要一个堆栈来调用内核的C函数。</w:t>
      </w:r>
    </w:p>
    <w:p w14:paraId="03241F71" w14:textId="099141A2" w:rsidR="00274EAB" w:rsidRPr="00274EAB" w:rsidRDefault="00274EAB" w:rsidP="00274EAB">
      <w:pPr>
        <w:pStyle w:val="a"/>
        <w:rPr>
          <w:rFonts w:ascii="Microsoft YaHei UI" w:eastAsia="Microsoft YaHei UI" w:hAnsi="Microsoft YaHei UI"/>
        </w:rPr>
      </w:pPr>
      <w:r w:rsidRPr="00274EAB">
        <w:rPr>
          <w:rFonts w:ascii="Microsoft YaHei UI" w:eastAsia="Microsoft YaHei UI" w:hAnsi="Microsoft YaHei UI"/>
        </w:rPr>
        <w:t xml:space="preserve"> 一旦我们设置好了，并且所有的硬件状态都适合在内核中使用， 我们需要跳入内核的C代码。</w:t>
      </w:r>
    </w:p>
    <w:p w14:paraId="30E4F1E5" w14:textId="146CAA05" w:rsidR="00274EAB" w:rsidRDefault="00274EAB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</w:p>
    <w:p w14:paraId="27C34F72" w14:textId="50E772A8" w:rsidR="00274EAB" w:rsidRDefault="00274EAB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而在内核中主要包括了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user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vec</w:t>
      </w:r>
      <w:r>
        <w:rPr>
          <w:rFonts w:ascii="Microsoft YaHei UI" w:eastAsia="Microsoft YaHei UI" w:hAnsi="Microsoft YaHei UI"/>
        </w:rPr>
        <w:t xml:space="preserve">, 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usertrap</w:t>
      </w:r>
      <w:r>
        <w:rPr>
          <w:rFonts w:ascii="Microsoft YaHei UI" w:eastAsia="Microsoft YaHei UI" w:hAnsi="Microsoft YaHei UI"/>
        </w:rPr>
        <w:t xml:space="preserve">, 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usertrapret</w:t>
      </w:r>
      <w:r>
        <w:rPr>
          <w:rFonts w:ascii="Microsoft YaHei UI" w:eastAsia="Microsoft YaHei UI" w:hAnsi="Microsoft YaHei UI" w:hint="eastAsia"/>
        </w:rPr>
        <w:t>和</w:t>
      </w:r>
      <w:r w:rsidRPr="00274EAB">
        <w:rPr>
          <w:rFonts w:ascii="Microsoft YaHei UI" w:eastAsia="Microsoft YaHei UI" w:hAnsi="Microsoft YaHei UI" w:hint="eastAsia"/>
          <w:b/>
          <w:bCs/>
          <w:i/>
          <w:iCs/>
        </w:rPr>
        <w:t>u</w:t>
      </w:r>
      <w:r w:rsidRPr="00274EAB">
        <w:rPr>
          <w:rFonts w:ascii="Microsoft YaHei UI" w:eastAsia="Microsoft YaHei UI" w:hAnsi="Microsoft YaHei UI"/>
          <w:b/>
          <w:bCs/>
          <w:i/>
          <w:iCs/>
        </w:rPr>
        <w:t>serret</w:t>
      </w:r>
      <w:r>
        <w:rPr>
          <w:rFonts w:ascii="Microsoft YaHei UI" w:eastAsia="Microsoft YaHei UI" w:hAnsi="Microsoft YaHei UI" w:hint="eastAsia"/>
        </w:rPr>
        <w:t>四个函数。</w:t>
      </w:r>
    </w:p>
    <w:p w14:paraId="021FD15E" w14:textId="33BA6DE0" w:rsidR="00274EAB" w:rsidRDefault="00274EAB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rFonts w:ascii="Microsoft YaHei UI" w:eastAsia="Microsoft YaHei UI" w:hAnsi="Microsoft YaHei UI" w:hint="eastAsia"/>
        </w:rPr>
        <w:t>所以总的来说就是这样的流程：</w:t>
      </w:r>
    </w:p>
    <w:p w14:paraId="728E56C7" w14:textId="3C6B6C33" w:rsidR="00274EAB" w:rsidRPr="00274EAB" w:rsidRDefault="00274EAB" w:rsidP="0089178C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 w:hint="eastAsia"/>
        </w:rPr>
      </w:pPr>
      <w:r>
        <w:rPr>
          <w:noProof/>
        </w:rPr>
        <w:drawing>
          <wp:inline distT="0" distB="0" distL="0" distR="0" wp14:anchorId="041625D8" wp14:editId="16BB28FB">
            <wp:extent cx="2540620" cy="17335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091" cy="17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DF67" w14:textId="619E9258" w:rsidR="00A54494" w:rsidRPr="00A54494" w:rsidRDefault="00274EAB" w:rsidP="00072AD8">
      <w:pPr>
        <w:pStyle w:val="a"/>
        <w:numPr>
          <w:ilvl w:val="0"/>
          <w:numId w:val="0"/>
        </w:numPr>
        <w:ind w:left="216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（参考</w:t>
      </w:r>
      <w:hyperlink r:id="rId68" w:history="1">
        <w:r>
          <w:rPr>
            <w:rStyle w:val="aff1"/>
          </w:rPr>
          <w:t>Lec06 Isolation &amp; system call entry/exit (Robert) - MIT6.S081 (gitbook.io)</w:t>
        </w:r>
      </w:hyperlink>
      <w:r>
        <w:rPr>
          <w:rFonts w:ascii="Microsoft YaHei UI" w:eastAsia="Microsoft YaHei UI" w:hAnsi="Microsoft YaHei UI" w:hint="eastAsia"/>
        </w:rPr>
        <w:t>）</w:t>
      </w:r>
    </w:p>
    <w:sectPr w:rsidR="00A54494" w:rsidRPr="00A54494" w:rsidSect="00FD1B8F">
      <w:footerReference w:type="default" r:id="rId69"/>
      <w:headerReference w:type="first" r:id="rId70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196BC" w14:textId="77777777" w:rsidR="00D37915" w:rsidRDefault="00D37915">
      <w:pPr>
        <w:spacing w:line="240" w:lineRule="auto"/>
      </w:pPr>
      <w:r>
        <w:separator/>
      </w:r>
    </w:p>
  </w:endnote>
  <w:endnote w:type="continuationSeparator" w:id="0">
    <w:p w14:paraId="7DD743CC" w14:textId="77777777" w:rsidR="00D37915" w:rsidRDefault="00D379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Content>
      <w:p w14:paraId="59AE5ADE" w14:textId="77777777"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B92D8" w14:textId="77777777" w:rsidR="00D37915" w:rsidRDefault="00D37915">
      <w:pPr>
        <w:spacing w:line="240" w:lineRule="auto"/>
      </w:pPr>
      <w:r>
        <w:separator/>
      </w:r>
    </w:p>
  </w:footnote>
  <w:footnote w:type="continuationSeparator" w:id="0">
    <w:p w14:paraId="52CF6A80" w14:textId="77777777" w:rsidR="00D37915" w:rsidRDefault="00D379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097C" w14:textId="77777777"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6907C0E" wp14:editId="5FF3EC44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3A9C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126908BE"/>
    <w:multiLevelType w:val="hybridMultilevel"/>
    <w:tmpl w:val="7CA6545A"/>
    <w:lvl w:ilvl="0" w:tplc="DF0C88E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1" w15:restartNumberingAfterBreak="0">
    <w:nsid w:val="1E184106"/>
    <w:multiLevelType w:val="hybridMultilevel"/>
    <w:tmpl w:val="7CE0126A"/>
    <w:lvl w:ilvl="0" w:tplc="F6AA883A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856921297">
    <w:abstractNumId w:val="9"/>
  </w:num>
  <w:num w:numId="2" w16cid:durableId="140117026">
    <w:abstractNumId w:val="9"/>
    <w:lvlOverride w:ilvl="0">
      <w:startOverride w:val="1"/>
    </w:lvlOverride>
  </w:num>
  <w:num w:numId="3" w16cid:durableId="1564943868">
    <w:abstractNumId w:val="8"/>
  </w:num>
  <w:num w:numId="4" w16cid:durableId="5864488">
    <w:abstractNumId w:val="12"/>
  </w:num>
  <w:num w:numId="5" w16cid:durableId="1919972927">
    <w:abstractNumId w:val="14"/>
  </w:num>
  <w:num w:numId="6" w16cid:durableId="412439774">
    <w:abstractNumId w:val="15"/>
  </w:num>
  <w:num w:numId="7" w16cid:durableId="1898514845">
    <w:abstractNumId w:val="13"/>
  </w:num>
  <w:num w:numId="8" w16cid:durableId="1510289532">
    <w:abstractNumId w:val="7"/>
  </w:num>
  <w:num w:numId="9" w16cid:durableId="451248119">
    <w:abstractNumId w:val="6"/>
  </w:num>
  <w:num w:numId="10" w16cid:durableId="895551006">
    <w:abstractNumId w:val="5"/>
  </w:num>
  <w:num w:numId="11" w16cid:durableId="341057671">
    <w:abstractNumId w:val="4"/>
  </w:num>
  <w:num w:numId="12" w16cid:durableId="1887252245">
    <w:abstractNumId w:val="3"/>
  </w:num>
  <w:num w:numId="13" w16cid:durableId="1837453085">
    <w:abstractNumId w:val="2"/>
  </w:num>
  <w:num w:numId="14" w16cid:durableId="282275283">
    <w:abstractNumId w:val="1"/>
  </w:num>
  <w:num w:numId="15" w16cid:durableId="8876107">
    <w:abstractNumId w:val="0"/>
  </w:num>
  <w:num w:numId="16" w16cid:durableId="1618177420">
    <w:abstractNumId w:val="10"/>
  </w:num>
  <w:num w:numId="17" w16cid:durableId="339502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4"/>
    <w:rsid w:val="00016917"/>
    <w:rsid w:val="000228C0"/>
    <w:rsid w:val="00042DA0"/>
    <w:rsid w:val="00072AD8"/>
    <w:rsid w:val="00076A67"/>
    <w:rsid w:val="0010500E"/>
    <w:rsid w:val="00122300"/>
    <w:rsid w:val="001233D8"/>
    <w:rsid w:val="00164D64"/>
    <w:rsid w:val="001668E8"/>
    <w:rsid w:val="00187CAD"/>
    <w:rsid w:val="00190922"/>
    <w:rsid w:val="00192BA9"/>
    <w:rsid w:val="001B5CBB"/>
    <w:rsid w:val="001C30B8"/>
    <w:rsid w:val="001D6030"/>
    <w:rsid w:val="001E3493"/>
    <w:rsid w:val="001E34A8"/>
    <w:rsid w:val="001F39A8"/>
    <w:rsid w:val="002634E0"/>
    <w:rsid w:val="00274EAB"/>
    <w:rsid w:val="002C633D"/>
    <w:rsid w:val="002D6D73"/>
    <w:rsid w:val="002F1C41"/>
    <w:rsid w:val="003607D3"/>
    <w:rsid w:val="00372D99"/>
    <w:rsid w:val="00374D51"/>
    <w:rsid w:val="003B0656"/>
    <w:rsid w:val="003B3F60"/>
    <w:rsid w:val="003C0E2F"/>
    <w:rsid w:val="003C1E78"/>
    <w:rsid w:val="003C35BB"/>
    <w:rsid w:val="003D179D"/>
    <w:rsid w:val="003E1CD2"/>
    <w:rsid w:val="003F4EF7"/>
    <w:rsid w:val="004257D3"/>
    <w:rsid w:val="00430D21"/>
    <w:rsid w:val="00466367"/>
    <w:rsid w:val="0047082C"/>
    <w:rsid w:val="00483498"/>
    <w:rsid w:val="00492067"/>
    <w:rsid w:val="004B3296"/>
    <w:rsid w:val="004E7435"/>
    <w:rsid w:val="005200B3"/>
    <w:rsid w:val="00541D83"/>
    <w:rsid w:val="00566A88"/>
    <w:rsid w:val="005C00F3"/>
    <w:rsid w:val="005E4835"/>
    <w:rsid w:val="00611DFA"/>
    <w:rsid w:val="006422A6"/>
    <w:rsid w:val="00664B04"/>
    <w:rsid w:val="006B4795"/>
    <w:rsid w:val="006C287D"/>
    <w:rsid w:val="006E4ED3"/>
    <w:rsid w:val="006E545B"/>
    <w:rsid w:val="00712D08"/>
    <w:rsid w:val="00717041"/>
    <w:rsid w:val="00776ECC"/>
    <w:rsid w:val="007A0A5B"/>
    <w:rsid w:val="007B00EB"/>
    <w:rsid w:val="007B5BFF"/>
    <w:rsid w:val="007D4661"/>
    <w:rsid w:val="007F2A62"/>
    <w:rsid w:val="00830FD1"/>
    <w:rsid w:val="00882E6A"/>
    <w:rsid w:val="0089178C"/>
    <w:rsid w:val="009466EC"/>
    <w:rsid w:val="00971505"/>
    <w:rsid w:val="009B0674"/>
    <w:rsid w:val="009D7861"/>
    <w:rsid w:val="009E40E3"/>
    <w:rsid w:val="00A54494"/>
    <w:rsid w:val="00AA480C"/>
    <w:rsid w:val="00B22C36"/>
    <w:rsid w:val="00B46725"/>
    <w:rsid w:val="00B6695C"/>
    <w:rsid w:val="00C85CD7"/>
    <w:rsid w:val="00CA272B"/>
    <w:rsid w:val="00CF793D"/>
    <w:rsid w:val="00D37915"/>
    <w:rsid w:val="00D4619F"/>
    <w:rsid w:val="00E03110"/>
    <w:rsid w:val="00E35478"/>
    <w:rsid w:val="00E41F97"/>
    <w:rsid w:val="00EF74E1"/>
    <w:rsid w:val="00F4008D"/>
    <w:rsid w:val="00F47B43"/>
    <w:rsid w:val="00F72A56"/>
    <w:rsid w:val="00FC7FAC"/>
    <w:rsid w:val="00FD1B8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F2AF2E"/>
  <w15:chartTrackingRefBased/>
  <w15:docId w15:val="{E8B9B067-0756-4B67-9AE5-95B5FBD8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200B3"/>
  </w:style>
  <w:style w:type="paragraph" w:styleId="1">
    <w:name w:val="heading 1"/>
    <w:basedOn w:val="a0"/>
    <w:link w:val="10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0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0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link w:val="a8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a8">
    <w:name w:val="标题 字符"/>
    <w:basedOn w:val="a1"/>
    <w:link w:val="a7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9">
    <w:name w:val="联系信息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20">
    <w:name w:val="标题 2 字符"/>
    <w:basedOn w:val="a1"/>
    <w:link w:val="2"/>
    <w:uiPriority w:val="9"/>
    <w:rsid w:val="001668E8"/>
    <w:rPr>
      <w:caps/>
      <w:shd w:val="clear" w:color="auto" w:fill="F1D7E0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1668E8"/>
    <w:rPr>
      <w:caps/>
      <w:color w:val="5A1E34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f">
    <w:name w:val="联系人标题"/>
    <w:basedOn w:val="a0"/>
    <w:next w:val="a9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unhideWhenUsed/>
    <w:rsid w:val="00F72A56"/>
    <w:rPr>
      <w:color w:val="5A1E34" w:themeColor="accent1" w:themeShade="80"/>
      <w:u w:val="single"/>
    </w:rPr>
  </w:style>
  <w:style w:type="character" w:styleId="aff2">
    <w:name w:val="Unresolved Mention"/>
    <w:basedOn w:val="a1"/>
    <w:uiPriority w:val="99"/>
    <w:semiHidden/>
    <w:unhideWhenUsed/>
    <w:rsid w:val="00274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24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23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33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9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13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86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1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8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71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8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5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mit-public-courses-cn-translatio.gitbook.io/mit6-s081/lec06-isolation-and-system-call-entry-exit-robert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7779;&#20234;&#27888;&#20811;\AppData\Roaming\Microsoft\Templates\&#23398;&#29983;&#35770;&#25991;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107EE-22D3-482A-8B41-36714ED44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学生论文.dotx</Template>
  <TotalTime>802</TotalTime>
  <Pages>13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沃伊泰克</dc:creator>
  <cp:lastModifiedBy>2972878427@qq.com</cp:lastModifiedBy>
  <cp:revision>5</cp:revision>
  <dcterms:created xsi:type="dcterms:W3CDTF">2022-11-08T11:21:00Z</dcterms:created>
  <dcterms:modified xsi:type="dcterms:W3CDTF">2022-11-09T12:39:00Z</dcterms:modified>
  <cp:contentStatus/>
</cp:coreProperties>
</file>